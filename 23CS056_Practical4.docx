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8F7625" w14:paraId="69DC9B42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B738F" w14:textId="77777777" w:rsidR="008F7625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3D1CB9" w14:textId="1C394C19" w:rsidR="008F7625" w:rsidRDefault="00000000">
            <w:pPr>
              <w:pStyle w:val="TableContents"/>
            </w:pPr>
            <w:r>
              <w:t>23CS05</w:t>
            </w:r>
            <w:r w:rsidR="00AC56ED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83D501" w14:textId="77777777" w:rsidR="008F7625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F3B24" w14:textId="77C0E620" w:rsidR="008F7625" w:rsidRDefault="00AC56ED">
            <w:pPr>
              <w:pStyle w:val="TableContents"/>
            </w:pPr>
            <w:r>
              <w:t>Yash Parmar</w:t>
            </w:r>
          </w:p>
        </w:tc>
      </w:tr>
      <w:tr w:rsidR="008F7625" w14:paraId="2A897EED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3D223F" w14:textId="77777777" w:rsidR="008F7625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579A9B" w14:textId="77777777" w:rsidR="008F7625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336B3" w14:textId="77777777" w:rsidR="008F7625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E65DC0" w14:textId="77777777" w:rsidR="008F7625" w:rsidRDefault="00000000">
            <w:pPr>
              <w:pStyle w:val="TableContents"/>
            </w:pPr>
            <w:r>
              <w:t>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757CE" w14:textId="77777777" w:rsidR="008F7625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E05780" w14:textId="77777777" w:rsidR="008F7625" w:rsidRDefault="00000000">
            <w:pPr>
              <w:pStyle w:val="TableContents"/>
            </w:pPr>
            <w:r>
              <w:t>2025-26</w:t>
            </w:r>
          </w:p>
        </w:tc>
      </w:tr>
    </w:tbl>
    <w:p w14:paraId="77D71120" w14:textId="77777777" w:rsidR="008F7625" w:rsidRDefault="008F7625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8F7625" w14:paraId="244E21D5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90053" w14:textId="77777777" w:rsidR="008F7625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Task – 4</w:t>
            </w:r>
          </w:p>
        </w:tc>
      </w:tr>
      <w:tr w:rsidR="008F7625" w14:paraId="6B0175E8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4AC43" w14:textId="77777777" w:rsidR="008F7625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8F7625" w14:paraId="2AB4E74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530E1" w14:textId="77777777" w:rsidR="008F7625" w:rsidRDefault="00000000">
            <w:pPr>
              <w:pStyle w:val="TableContents"/>
            </w:pPr>
            <w:r>
              <w:t>Create a Counter App that includes the functionality of Increment, Decrement, Reset, and Increment Five.</w:t>
            </w:r>
          </w:p>
          <w:p w14:paraId="7200FB48" w14:textId="77777777" w:rsidR="008F7625" w:rsidRDefault="00000000">
            <w:pPr>
              <w:pStyle w:val="TableContents"/>
            </w:pPr>
            <w:r>
              <w:t>The app also has two text boxes for first and surname names, the contents of which are shown as text on the same page. Utilize the React Hooks idea</w:t>
            </w:r>
          </w:p>
        </w:tc>
      </w:tr>
      <w:tr w:rsidR="008F7625" w14:paraId="01655234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A4F68" w14:textId="77777777" w:rsidR="008F7625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8F7625" w14:paraId="111B8708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F4D77" w14:textId="33830214" w:rsidR="008F7625" w:rsidRDefault="00000000">
            <w:pPr>
              <w:pStyle w:val="TableContents"/>
            </w:pPr>
            <w:r>
              <w:rPr>
                <w:b/>
                <w:bCs/>
              </w:rPr>
              <w:t>GitHub Repository Link:</w:t>
            </w:r>
            <w:r w:rsidR="00672CAB">
              <w:rPr>
                <w:b/>
                <w:bCs/>
              </w:rPr>
              <w:t xml:space="preserve"> </w:t>
            </w:r>
          </w:p>
        </w:tc>
      </w:tr>
      <w:tr w:rsidR="008F7625" w14:paraId="797B9F5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7F0BE" w14:textId="77777777" w:rsidR="008F7625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8F7625" w14:paraId="1A5B03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DE8B7" w14:textId="77777777" w:rsidR="008F7625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482BD925" wp14:editId="553641B3">
                      <wp:extent cx="6052184" cy="3271522"/>
                      <wp:effectExtent l="0" t="0" r="5716" b="5078"/>
                      <wp:docPr id="356158580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2184" cy="32715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778D424D" w14:textId="59E4EB57" w:rsidR="008F7625" w:rsidRDefault="00672CAB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CA97ABD" wp14:editId="18824D87">
                                        <wp:extent cx="6122035" cy="2983230"/>
                                        <wp:effectExtent l="0" t="0" r="0" b="7620"/>
                                        <wp:docPr id="128094116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122035" cy="2983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000">
                                    <w:t>Figure 1: Task - 4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2BD92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width:476.55pt;height:257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" filled="f" stroked="f">
                      <v:textbox style="mso-fit-shape-to-text:t" inset="0,0,0,0">
                        <w:txbxContent>
                          <w:p w14:paraId="778D424D" w14:textId="59E4EB57" w:rsidR="008F7625" w:rsidRDefault="00672CAB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A97ABD" wp14:editId="18824D87">
                                  <wp:extent cx="6122035" cy="2983230"/>
                                  <wp:effectExtent l="0" t="0" r="0" b="7620"/>
                                  <wp:docPr id="12809411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2035" cy="2983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t>Figure 1: Task - 4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2F568DB" w14:textId="4A9FE2DD" w:rsidR="008F7625" w:rsidRDefault="00672CAB">
            <w:pPr>
              <w:pStyle w:val="TableContents"/>
              <w:jc w:val="center"/>
              <w:rPr>
                <w:b/>
                <w:bCs/>
              </w:rPr>
            </w:pPr>
            <w:r w:rsidRPr="00672CAB">
              <w:rPr>
                <w:b/>
                <w:bCs/>
              </w:rPr>
              <w:lastRenderedPageBreak/>
              <w:drawing>
                <wp:inline distT="0" distB="0" distL="0" distR="0" wp14:anchorId="72CF09E1" wp14:editId="0BBAF587">
                  <wp:extent cx="6052185" cy="3078480"/>
                  <wp:effectExtent l="0" t="0" r="5715" b="7620"/>
                  <wp:docPr id="1479578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786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185" cy="307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4721F" w14:textId="77777777" w:rsidR="008F7625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1D834107" wp14:editId="4F626A95">
                      <wp:extent cx="6052184" cy="3271522"/>
                      <wp:effectExtent l="0" t="0" r="5716" b="5078"/>
                      <wp:docPr id="1737238789" name="Frame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2184" cy="32715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7BBAF3EC" w14:textId="36A91275" w:rsidR="008F7625" w:rsidRDefault="00000000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t>Figure 2: Negative counter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D834107" id="Frame2" o:spid="_x0000_s1027" type="#_x0000_t202" style="width:476.55pt;height:257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" filled="f" stroked="f">
                      <v:textbox style="mso-fit-shape-to-text:t" inset="0,0,0,0">
                        <w:txbxContent>
                          <w:p w14:paraId="7BBAF3EC" w14:textId="36A91275" w:rsidR="008F7625" w:rsidRDefault="00000000">
                            <w:pPr>
                              <w:pStyle w:val="Figure"/>
                              <w:jc w:val="center"/>
                            </w:pPr>
                            <w:r>
                              <w:t>Figure 2: Negative counter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30B26DD2" w14:textId="77777777" w:rsidR="008F7625" w:rsidRDefault="008F7625">
      <w:pPr>
        <w:pStyle w:val="Standard"/>
      </w:pPr>
    </w:p>
    <w:sectPr w:rsidR="008F7625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97460" w14:textId="77777777" w:rsidR="00C70D17" w:rsidRDefault="00C70D17">
      <w:r>
        <w:separator/>
      </w:r>
    </w:p>
  </w:endnote>
  <w:endnote w:type="continuationSeparator" w:id="0">
    <w:p w14:paraId="56B30747" w14:textId="77777777" w:rsidR="00C70D17" w:rsidRDefault="00C70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187A0" w14:textId="77777777" w:rsidR="007F26C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14DD" w14:textId="77777777" w:rsidR="00C70D17" w:rsidRDefault="00C70D17">
      <w:r>
        <w:rPr>
          <w:color w:val="000000"/>
        </w:rPr>
        <w:separator/>
      </w:r>
    </w:p>
  </w:footnote>
  <w:footnote w:type="continuationSeparator" w:id="0">
    <w:p w14:paraId="24E4CBC2" w14:textId="77777777" w:rsidR="00C70D17" w:rsidRDefault="00C70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1F00" w14:textId="6CE679EC" w:rsidR="007F26C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</w:t>
    </w:r>
    <w:r w:rsidR="00AC56ED">
      <w:t>56 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25"/>
    <w:rsid w:val="001B2987"/>
    <w:rsid w:val="00672CAB"/>
    <w:rsid w:val="007F26CC"/>
    <w:rsid w:val="008A1C71"/>
    <w:rsid w:val="008F7625"/>
    <w:rsid w:val="00AC56ED"/>
    <w:rsid w:val="00C70D17"/>
    <w:rsid w:val="00F6156B"/>
    <w:rsid w:val="00FA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EFF6"/>
  <w15:docId w15:val="{B12855FD-37E2-4578-83CC-43A29E37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8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5</cp:revision>
  <dcterms:created xsi:type="dcterms:W3CDTF">2025-09-20T11:06:00Z</dcterms:created>
  <dcterms:modified xsi:type="dcterms:W3CDTF">2025-09-20T16:53:00Z</dcterms:modified>
</cp:coreProperties>
</file>