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335602" w14:paraId="7F8DB08B" w14:textId="77777777">
        <w:tblPrEx>
          <w:tblCellMar>
            <w:top w:w="0" w:type="dxa"/>
            <w:bottom w:w="0" w:type="dxa"/>
          </w:tblCellMar>
        </w:tblPrEx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5C0B8" w14:textId="77777777" w:rsidR="00335602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CF4961" w14:textId="1731C1BE" w:rsidR="00335602" w:rsidRDefault="00000000">
            <w:pPr>
              <w:pStyle w:val="TableContents"/>
            </w:pPr>
            <w:r>
              <w:t>23CS05</w:t>
            </w:r>
            <w:r w:rsidR="003D4FCC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3EF5B6" w14:textId="77777777" w:rsidR="00335602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65417A" w14:textId="4EA7CBFA" w:rsidR="00335602" w:rsidRDefault="003D4FCC">
            <w:pPr>
              <w:pStyle w:val="TableContents"/>
            </w:pPr>
            <w:r>
              <w:t>Yash Parmar</w:t>
            </w:r>
          </w:p>
        </w:tc>
      </w:tr>
      <w:tr w:rsidR="00335602" w14:paraId="5627C4E9" w14:textId="77777777">
        <w:tblPrEx>
          <w:tblCellMar>
            <w:top w:w="0" w:type="dxa"/>
            <w:bottom w:w="0" w:type="dxa"/>
          </w:tblCellMar>
        </w:tblPrEx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AD2C8" w14:textId="77777777" w:rsidR="00335602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54077" w14:textId="77777777" w:rsidR="00335602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F6C7D0" w14:textId="77777777" w:rsidR="00335602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5C1AF9" w14:textId="77777777" w:rsidR="00335602" w:rsidRDefault="00000000">
            <w:pPr>
              <w:pStyle w:val="TableContents"/>
            </w:pPr>
            <w:r>
              <w:t>10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3CD4D" w14:textId="77777777" w:rsidR="00335602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67CCC8" w14:textId="77777777" w:rsidR="00335602" w:rsidRDefault="00000000">
            <w:pPr>
              <w:pStyle w:val="TableContents"/>
            </w:pPr>
            <w:r>
              <w:t>2025-26</w:t>
            </w:r>
          </w:p>
        </w:tc>
      </w:tr>
    </w:tbl>
    <w:p w14:paraId="4EB9F795" w14:textId="77777777" w:rsidR="00335602" w:rsidRDefault="00335602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335602" w14:paraId="17833B8C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C0045" w14:textId="77777777" w:rsidR="00335602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Task – 10</w:t>
            </w:r>
          </w:p>
        </w:tc>
      </w:tr>
      <w:tr w:rsidR="00335602" w14:paraId="5717F781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03397" w14:textId="77777777" w:rsidR="0033560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335602" w14:paraId="19540A81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EECEC" w14:textId="77777777" w:rsidR="00335602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 company stores error logs in .txt files on the server. You need to create a tool for developers to view these logs via a browser. Write an Express JS app that reads a text file and shows its content on a web page. Include error handling if the file is missing or inaccessible. This helps developers debug without accessing the server files directly.</w:t>
            </w:r>
          </w:p>
        </w:tc>
      </w:tr>
      <w:tr w:rsidR="00335602" w14:paraId="1D69E4D6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23B880" w14:textId="77777777" w:rsidR="0033560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335602" w14:paraId="04FFBDA0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CB386" w14:textId="1798A9CC" w:rsidR="00335602" w:rsidRDefault="00000000">
            <w:pPr>
              <w:pStyle w:val="TableContents"/>
            </w:pPr>
            <w:r>
              <w:rPr>
                <w:b/>
                <w:bCs/>
              </w:rPr>
              <w:t>GitHub Repository Link</w:t>
            </w:r>
            <w:r w:rsidR="003D4FCC">
              <w:rPr>
                <w:b/>
                <w:bCs/>
              </w:rPr>
              <w:t xml:space="preserve">: </w:t>
            </w:r>
            <w:hyperlink r:id="rId6" w:history="1">
              <w:r w:rsidR="003D4FCC" w:rsidRPr="005A2030">
                <w:rPr>
                  <w:rStyle w:val="Hyperlink"/>
                  <w:b/>
                  <w:bCs/>
                </w:rPr>
                <w:t>https://github.com/Yash-109/FSD/tree/main/practical-10</w:t>
              </w:r>
            </w:hyperlink>
          </w:p>
        </w:tc>
      </w:tr>
      <w:tr w:rsidR="00335602" w14:paraId="291A07DC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A6177" w14:textId="77777777" w:rsidR="0033560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335602" w14:paraId="7C27C540" w14:textId="77777777">
        <w:tblPrEx>
          <w:tblCellMar>
            <w:top w:w="0" w:type="dxa"/>
            <w:bottom w:w="0" w:type="dxa"/>
          </w:tblCellMar>
        </w:tblPrEx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AC5438" w14:textId="77777777" w:rsidR="00335602" w:rsidRDefault="00000000">
            <w:pPr>
              <w:pStyle w:val="TableContents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20C0AC5F" wp14:editId="1AA176B4">
                      <wp:extent cx="6052184" cy="3287396"/>
                      <wp:effectExtent l="0" t="0" r="5716" b="8254"/>
                      <wp:docPr id="1042889662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52184" cy="32873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5A79DDF1" w14:textId="47E25107" w:rsidR="00335602" w:rsidRDefault="003D4FCC" w:rsidP="003D4FCC">
                                  <w:pPr>
                                    <w:pStyle w:val="Figure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04B4D9D" wp14:editId="52B9BB25">
                                        <wp:extent cx="5852160" cy="3535680"/>
                                        <wp:effectExtent l="0" t="0" r="0" b="7620"/>
                                        <wp:docPr id="1969530635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9530635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852160" cy="35356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00000">
                                    <w:t>Figure 1: Log Page</w:t>
                                  </w:r>
                                </w:p>
                              </w:txbxContent>
                            </wps:txbx>
                            <wps:bodyPr vert="horz" wrap="none" lIns="0" tIns="0" rIns="0" bIns="0" anchor="t" anchorCtr="0" compatLnSpc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0C0AC5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1" o:spid="_x0000_s1026" type="#_x0000_t202" style="width:476.55pt;height:258.8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" filled="f" stroked="f">
                      <v:textbox style="mso-fit-shape-to-text:t" inset="0,0,0,0">
                        <w:txbxContent>
                          <w:p w14:paraId="5A79DDF1" w14:textId="47E25107" w:rsidR="00335602" w:rsidRDefault="003D4FCC" w:rsidP="003D4FCC">
                            <w:pPr>
                              <w:pStyle w:val="Figure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4B4D9D" wp14:editId="52B9BB25">
                                  <wp:extent cx="5852160" cy="3535680"/>
                                  <wp:effectExtent l="0" t="0" r="0" b="7620"/>
                                  <wp:docPr id="19695306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953063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52160" cy="3535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0000">
                              <w:t>Figure 1: Log Page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1CC73172" w14:textId="77777777" w:rsidR="00335602" w:rsidRDefault="00335602">
      <w:pPr>
        <w:pStyle w:val="Standard"/>
      </w:pPr>
    </w:p>
    <w:sectPr w:rsidR="00335602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9FAA" w14:textId="77777777" w:rsidR="00B81920" w:rsidRDefault="00B81920">
      <w:r>
        <w:separator/>
      </w:r>
    </w:p>
  </w:endnote>
  <w:endnote w:type="continuationSeparator" w:id="0">
    <w:p w14:paraId="4387CED8" w14:textId="77777777" w:rsidR="00B81920" w:rsidRDefault="00B81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17C10" w14:textId="77777777" w:rsidR="00000000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C778D" w14:textId="77777777" w:rsidR="00B81920" w:rsidRDefault="00B81920">
      <w:r>
        <w:rPr>
          <w:color w:val="000000"/>
        </w:rPr>
        <w:separator/>
      </w:r>
    </w:p>
  </w:footnote>
  <w:footnote w:type="continuationSeparator" w:id="0">
    <w:p w14:paraId="474B9940" w14:textId="77777777" w:rsidR="00B81920" w:rsidRDefault="00B81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5E12C" w14:textId="38C9B78F" w:rsidR="00000000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23CS05</w:t>
    </w:r>
    <w:r w:rsidR="003D4FCC">
      <w:t>6 – Yash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35602"/>
    <w:rsid w:val="00335602"/>
    <w:rsid w:val="003D4FCC"/>
    <w:rsid w:val="009614CB"/>
    <w:rsid w:val="00B8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988C"/>
  <w15:docId w15:val="{53A0F616-9334-4F77-ABDA-53B9FE39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uiPriority w:val="99"/>
    <w:unhideWhenUsed/>
    <w:rsid w:val="003D4F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sh-109/FSD/tree/main/practical-10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8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2</cp:revision>
  <dcterms:created xsi:type="dcterms:W3CDTF">2025-09-27T10:12:00Z</dcterms:created>
  <dcterms:modified xsi:type="dcterms:W3CDTF">2025-09-27T10:12:00Z</dcterms:modified>
</cp:coreProperties>
</file>