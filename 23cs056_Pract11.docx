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41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97"/>
        <w:gridCol w:w="2919"/>
        <w:gridCol w:w="1497"/>
        <w:gridCol w:w="392"/>
        <w:gridCol w:w="1606"/>
        <w:gridCol w:w="930"/>
      </w:tblGrid>
      <w:tr w:rsidR="00C87948" w14:paraId="7A953857" w14:textId="77777777">
        <w:tc>
          <w:tcPr>
            <w:tcW w:w="2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151A281" w14:textId="77777777" w:rsidR="00C87948" w:rsidRDefault="00000000">
            <w:pPr>
              <w:pStyle w:val="TableContents"/>
            </w:pPr>
            <w:r>
              <w:t>Student ID</w:t>
            </w:r>
          </w:p>
        </w:tc>
        <w:tc>
          <w:tcPr>
            <w:tcW w:w="2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3D4173D" w14:textId="50506A64" w:rsidR="00C87948" w:rsidRDefault="00000000">
            <w:pPr>
              <w:pStyle w:val="TableContents"/>
            </w:pPr>
            <w:r>
              <w:t>23CS05</w:t>
            </w:r>
            <w:r w:rsidR="00890C3C">
              <w:t>6</w:t>
            </w: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A8C5A0C" w14:textId="77777777" w:rsidR="00C87948" w:rsidRDefault="00000000">
            <w:pPr>
              <w:pStyle w:val="TableContents"/>
            </w:pPr>
            <w:r>
              <w:t>Student Name</w:t>
            </w:r>
          </w:p>
        </w:tc>
        <w:tc>
          <w:tcPr>
            <w:tcW w:w="292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56764DC" w14:textId="2DC47215" w:rsidR="00C87948" w:rsidRDefault="00890C3C">
            <w:pPr>
              <w:pStyle w:val="TableContents"/>
            </w:pPr>
            <w:r>
              <w:t>Yash Parmar</w:t>
            </w:r>
          </w:p>
        </w:tc>
      </w:tr>
      <w:tr w:rsidR="00C87948" w14:paraId="3B64C76B" w14:textId="77777777">
        <w:tc>
          <w:tcPr>
            <w:tcW w:w="2297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99F5B70" w14:textId="77777777" w:rsidR="00C87948" w:rsidRDefault="00000000">
            <w:pPr>
              <w:pStyle w:val="TableContents"/>
            </w:pPr>
            <w:r>
              <w:t>Subject Code &amp; Name</w:t>
            </w:r>
          </w:p>
        </w:tc>
        <w:tc>
          <w:tcPr>
            <w:tcW w:w="2919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183BF05" w14:textId="77777777" w:rsidR="00C87948" w:rsidRDefault="00000000">
            <w:pPr>
              <w:pStyle w:val="Header"/>
            </w:pPr>
            <w:r>
              <w:t>CSE304: Full Stack Development</w:t>
            </w:r>
          </w:p>
        </w:tc>
        <w:tc>
          <w:tcPr>
            <w:tcW w:w="1497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643C270" w14:textId="77777777" w:rsidR="00C87948" w:rsidRDefault="00000000">
            <w:pPr>
              <w:pStyle w:val="TableContents"/>
            </w:pPr>
            <w:r>
              <w:t>Practical</w:t>
            </w:r>
          </w:p>
        </w:tc>
        <w:tc>
          <w:tcPr>
            <w:tcW w:w="392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0870F30" w14:textId="77777777" w:rsidR="00C87948" w:rsidRDefault="00000000">
            <w:pPr>
              <w:pStyle w:val="TableContents"/>
            </w:pPr>
            <w:r>
              <w:t>11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85E9B33" w14:textId="77777777" w:rsidR="00C87948" w:rsidRDefault="00000000">
            <w:pPr>
              <w:pStyle w:val="TableContents"/>
            </w:pPr>
            <w:r>
              <w:t>Academic Year </w:t>
            </w:r>
          </w:p>
        </w:tc>
        <w:tc>
          <w:tcPr>
            <w:tcW w:w="93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074C98C" w14:textId="77777777" w:rsidR="00C87948" w:rsidRDefault="00000000">
            <w:pPr>
              <w:pStyle w:val="TableContents"/>
            </w:pPr>
            <w:r>
              <w:t>2025-26</w:t>
            </w:r>
          </w:p>
        </w:tc>
      </w:tr>
    </w:tbl>
    <w:p w14:paraId="24431942" w14:textId="77777777" w:rsidR="00C87948" w:rsidRDefault="00C87948">
      <w:pPr>
        <w:pStyle w:val="Standard"/>
      </w:pPr>
    </w:p>
    <w:tbl>
      <w:tblPr>
        <w:tblW w:w="9641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1"/>
      </w:tblGrid>
      <w:tr w:rsidR="00C87948" w14:paraId="7705E29E" w14:textId="77777777">
        <w:tc>
          <w:tcPr>
            <w:tcW w:w="9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2CB418" w14:textId="77777777" w:rsidR="00C87948" w:rsidRDefault="00000000">
            <w:pPr>
              <w:pStyle w:val="TableContents"/>
              <w:jc w:val="center"/>
              <w:rPr>
                <w:b/>
                <w:bCs/>
                <w:sz w:val="40"/>
                <w:szCs w:val="40"/>
                <w:u w:val="single"/>
              </w:rPr>
            </w:pPr>
            <w:r>
              <w:rPr>
                <w:b/>
                <w:bCs/>
                <w:sz w:val="40"/>
                <w:szCs w:val="40"/>
                <w:u w:val="single"/>
              </w:rPr>
              <w:t>Task – 11</w:t>
            </w:r>
          </w:p>
        </w:tc>
      </w:tr>
      <w:tr w:rsidR="00C87948" w14:paraId="52CB2E9F" w14:textId="77777777">
        <w:tc>
          <w:tcPr>
            <w:tcW w:w="96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7D3C8CD" w14:textId="77777777" w:rsidR="00C87948" w:rsidRDefault="00000000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Aim</w:t>
            </w:r>
          </w:p>
        </w:tc>
      </w:tr>
      <w:tr w:rsidR="00C87948" w14:paraId="4039DEBE" w14:textId="77777777">
        <w:tc>
          <w:tcPr>
            <w:tcW w:w="96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C874E8" w14:textId="77777777" w:rsidR="00C87948" w:rsidRDefault="00000000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You're onboarding a new team and need a project template. Create a basic Express JS app with a /home route. When users visit this route, they should see a greeting message. This route will later serve as a dashboard page. Use this as the base for future web applications.</w:t>
            </w:r>
          </w:p>
        </w:tc>
      </w:tr>
      <w:tr w:rsidR="00C87948" w14:paraId="64B1DC72" w14:textId="77777777">
        <w:tc>
          <w:tcPr>
            <w:tcW w:w="96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22FF89" w14:textId="77777777" w:rsidR="00C87948" w:rsidRDefault="00000000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Code</w:t>
            </w:r>
          </w:p>
        </w:tc>
      </w:tr>
      <w:tr w:rsidR="00C87948" w14:paraId="6BF7A1F6" w14:textId="77777777">
        <w:tc>
          <w:tcPr>
            <w:tcW w:w="96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662EBAA" w14:textId="7FA1AA7E" w:rsidR="00C87948" w:rsidRDefault="00000000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 xml:space="preserve">GitHub Repository Link: </w:t>
            </w:r>
            <w:hyperlink r:id="rId6" w:history="1">
              <w:r w:rsidR="001E4989" w:rsidRPr="001E4989">
                <w:rPr>
                  <w:rStyle w:val="Hyperlink"/>
                  <w:b/>
                  <w:bCs/>
                </w:rPr>
                <w:t>https://github.com/Yash-109/FSD/tree/main/practical-11</w:t>
              </w:r>
            </w:hyperlink>
          </w:p>
        </w:tc>
      </w:tr>
      <w:tr w:rsidR="00C87948" w14:paraId="1641E847" w14:textId="77777777">
        <w:tc>
          <w:tcPr>
            <w:tcW w:w="96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60D45F8" w14:textId="77777777" w:rsidR="00C87948" w:rsidRDefault="00000000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Output</w:t>
            </w:r>
          </w:p>
        </w:tc>
      </w:tr>
      <w:tr w:rsidR="00C87948" w14:paraId="268DE8B1" w14:textId="77777777">
        <w:tc>
          <w:tcPr>
            <w:tcW w:w="96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3B90F87" w14:textId="77777777" w:rsidR="00C87948" w:rsidRDefault="00000000">
            <w:pPr>
              <w:pStyle w:val="TableContents"/>
              <w:jc w:val="center"/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inline distT="0" distB="0" distL="0" distR="0" wp14:anchorId="71A106C4" wp14:editId="4CA27EA3">
                      <wp:extent cx="5876925" cy="2971800"/>
                      <wp:effectExtent l="0" t="0" r="9525" b="15240"/>
                      <wp:docPr id="1016812147" name="Frame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876925" cy="2971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  <a:prstDash/>
                              </a:ln>
                            </wps:spPr>
                            <wps:txbx>
                              <w:txbxContent>
                                <w:p w14:paraId="476FC7A1" w14:textId="2535582A" w:rsidR="00AE16F4" w:rsidRDefault="00AE16F4" w:rsidP="00AE16F4">
                                  <w:pPr>
                                    <w:pStyle w:val="Figure"/>
                                    <w:jc w:val="center"/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5DF8B039" wp14:editId="3214B8F7">
                                        <wp:extent cx="5943600" cy="2895600"/>
                                        <wp:effectExtent l="0" t="0" r="0" b="0"/>
                                        <wp:docPr id="1039581681" name="Picture 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039581681" name=""/>
                                                <pic:cNvPicPr/>
                                              </pic:nvPicPr>
                                              <pic:blipFill>
                                                <a:blip r:embed="rId7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5943600" cy="28956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t>Figure 1: Dashboard Page</w:t>
                                  </w:r>
                                </w:p>
                              </w:txbxContent>
                            </wps:txbx>
                            <wps:bodyPr vert="horz" wrap="square" lIns="0" tIns="0" rIns="0" bIns="0" anchor="t" anchorCtr="0" compatLnSpc="0"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71A106C4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Frame1" o:spid="_x0000_s1026" type="#_x0000_t202" style="width:462.75pt;height:23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" filled="f" stroked="f">
                      <v:textbox style="mso-fit-shape-to-text:t" inset="0,0,0,0">
                        <w:txbxContent>
                          <w:p w14:paraId="476FC7A1" w14:textId="2535582A" w:rsidR="00AE16F4" w:rsidRDefault="00AE16F4" w:rsidP="00AE16F4">
                            <w:pPr>
                              <w:pStyle w:val="Figure"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DF8B039" wp14:editId="3214B8F7">
                                  <wp:extent cx="5943600" cy="2895600"/>
                                  <wp:effectExtent l="0" t="0" r="0" b="0"/>
                                  <wp:docPr id="1039581681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39581681" name="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943600" cy="28956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000000">
                              <w:t xml:space="preserve">Figure 1: </w:t>
                            </w:r>
                            <w:r>
                              <w:t>Dashboard</w:t>
                            </w:r>
                            <w:r w:rsidR="00000000">
                              <w:t xml:space="preserve"> Page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3B2EEA6C" w14:textId="77777777" w:rsidR="00AE16F4" w:rsidRDefault="00AE16F4">
            <w:pPr>
              <w:pStyle w:val="TableContents"/>
              <w:jc w:val="center"/>
            </w:pPr>
          </w:p>
          <w:p w14:paraId="74758A7A" w14:textId="77777777" w:rsidR="00AE16F4" w:rsidRDefault="00AE16F4">
            <w:pPr>
              <w:pStyle w:val="TableContents"/>
              <w:jc w:val="center"/>
            </w:pPr>
          </w:p>
          <w:p w14:paraId="45DB19B4" w14:textId="77777777" w:rsidR="00AE16F4" w:rsidRDefault="00AE16F4">
            <w:pPr>
              <w:pStyle w:val="TableContents"/>
              <w:jc w:val="center"/>
            </w:pPr>
          </w:p>
          <w:p w14:paraId="21472908" w14:textId="77777777" w:rsidR="00AE16F4" w:rsidRDefault="00AE16F4">
            <w:pPr>
              <w:pStyle w:val="TableContents"/>
              <w:jc w:val="center"/>
            </w:pPr>
          </w:p>
          <w:p w14:paraId="67EB22C1" w14:textId="77777777" w:rsidR="00AE16F4" w:rsidRDefault="00AE16F4">
            <w:pPr>
              <w:pStyle w:val="TableContents"/>
              <w:jc w:val="center"/>
            </w:pPr>
            <w:r w:rsidRPr="00AE16F4">
              <w:rPr>
                <w:noProof/>
              </w:rPr>
              <w:lastRenderedPageBreak/>
              <w:drawing>
                <wp:inline distT="0" distB="0" distL="0" distR="0" wp14:anchorId="7761B19C" wp14:editId="0D8B4724">
                  <wp:extent cx="5554980" cy="3314700"/>
                  <wp:effectExtent l="0" t="0" r="7620" b="0"/>
                  <wp:docPr id="3779937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799371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4980" cy="3314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78B392" w14:textId="3FC48A4A" w:rsidR="00AE16F4" w:rsidRDefault="00AE16F4" w:rsidP="00AE16F4">
            <w:pPr>
              <w:pStyle w:val="Figure"/>
              <w:jc w:val="center"/>
            </w:pPr>
            <w:r>
              <w:t>Figure 2: Home Page</w:t>
            </w:r>
          </w:p>
        </w:tc>
      </w:tr>
    </w:tbl>
    <w:p w14:paraId="2D24A37F" w14:textId="77777777" w:rsidR="00C87948" w:rsidRDefault="00C87948">
      <w:pPr>
        <w:pStyle w:val="Standard"/>
      </w:pPr>
    </w:p>
    <w:sectPr w:rsidR="00C87948">
      <w:headerReference w:type="default" r:id="rId10"/>
      <w:footerReference w:type="default" r:id="rId11"/>
      <w:pgSz w:w="11909" w:h="16834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3D713C" w14:textId="77777777" w:rsidR="000B4FC5" w:rsidRDefault="000B4FC5">
      <w:r>
        <w:separator/>
      </w:r>
    </w:p>
  </w:endnote>
  <w:endnote w:type="continuationSeparator" w:id="0">
    <w:p w14:paraId="465AF3EC" w14:textId="77777777" w:rsidR="000B4FC5" w:rsidRDefault="000B4F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0"/>
    <w:family w:val="roman"/>
    <w:pitch w:val="variable"/>
  </w:font>
  <w:font w:name="Noto Serif CJK SC">
    <w:charset w:val="00"/>
    <w:family w:val="auto"/>
    <w:pitch w:val="variable"/>
  </w:font>
  <w:font w:name="Liberation Sans">
    <w:altName w:val="Arial"/>
    <w:charset w:val="00"/>
    <w:family w:val="auto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CJK SC">
    <w:charset w:val="00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2C17C1" w14:textId="77777777" w:rsidR="006A62A5" w:rsidRDefault="00000000">
    <w:pPr>
      <w:pStyle w:val="Footer"/>
    </w:pPr>
    <w:r>
      <w:t>Department of Computer Science and Engineering, CSPIT</w:t>
    </w:r>
    <w:r>
      <w:tab/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fldSimple w:instr=" NUMPAGES ">
      <w:r>
        <w:t>1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F1B7B8" w14:textId="77777777" w:rsidR="000B4FC5" w:rsidRDefault="000B4FC5">
      <w:r>
        <w:rPr>
          <w:color w:val="000000"/>
        </w:rPr>
        <w:separator/>
      </w:r>
    </w:p>
  </w:footnote>
  <w:footnote w:type="continuationSeparator" w:id="0">
    <w:p w14:paraId="4D0C04EB" w14:textId="77777777" w:rsidR="000B4FC5" w:rsidRDefault="000B4F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B3A3C1" w14:textId="2207BC30" w:rsidR="006A62A5" w:rsidRDefault="00000000">
    <w:pPr>
      <w:pStyle w:val="Header"/>
    </w:pPr>
    <w:bookmarkStart w:id="0" w:name="__DdeLink__1_2296773544"/>
    <w:r>
      <w:t>CSE304: Full Stack Development</w:t>
    </w:r>
    <w:bookmarkEnd w:id="0"/>
    <w:r>
      <w:tab/>
    </w:r>
    <w:r>
      <w:tab/>
      <w:t>23CS05</w:t>
    </w:r>
    <w:r w:rsidR="00890C3C">
      <w:t>6 – Yash Parmar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7948"/>
    <w:rsid w:val="000B4FC5"/>
    <w:rsid w:val="001E4989"/>
    <w:rsid w:val="003E150D"/>
    <w:rsid w:val="006A62A5"/>
    <w:rsid w:val="0070798D"/>
    <w:rsid w:val="00890C3C"/>
    <w:rsid w:val="00AE16F4"/>
    <w:rsid w:val="00C87948"/>
    <w:rsid w:val="00F44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C750ED"/>
  <w15:docId w15:val="{F37BA538-B5F4-44A8-AD20-B5AE2EDBF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iberation Sans"/>
        <w:kern w:val="3"/>
        <w:sz w:val="24"/>
        <w:szCs w:val="24"/>
        <w:lang w:val="en-US" w:eastAsia="zh-CN" w:bidi="hi-IN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HeaderandFooter">
    <w:name w:val="Header and Footer"/>
    <w:basedOn w:val="Standard"/>
    <w:pPr>
      <w:suppressLineNumbers/>
      <w:tabs>
        <w:tab w:val="center" w:pos="4986"/>
        <w:tab w:val="right" w:pos="9972"/>
      </w:tabs>
    </w:pPr>
  </w:style>
  <w:style w:type="paragraph" w:styleId="Header">
    <w:name w:val="header"/>
    <w:basedOn w:val="HeaderandFooter"/>
  </w:style>
  <w:style w:type="paragraph" w:styleId="Footer">
    <w:name w:val="footer"/>
    <w:basedOn w:val="HeaderandFooter"/>
  </w:style>
  <w:style w:type="paragraph" w:customStyle="1" w:styleId="TableContents">
    <w:name w:val="Table Contents"/>
    <w:basedOn w:val="Standard"/>
    <w:pPr>
      <w:widowControl w:val="0"/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Figure">
    <w:name w:val="Figure"/>
    <w:basedOn w:val="Caption"/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VisitedInternetLink">
    <w:name w:val="Visited Internet Link"/>
    <w:rPr>
      <w:color w:val="800000"/>
      <w:u w:val="single"/>
    </w:rPr>
  </w:style>
  <w:style w:type="character" w:styleId="Hyperlink">
    <w:name w:val="Hyperlink"/>
    <w:basedOn w:val="DefaultParagraphFont"/>
    <w:uiPriority w:val="99"/>
    <w:unhideWhenUsed/>
    <w:rsid w:val="001E498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49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Yash-109/FSD/tree/main/practical-11" TargetMode="External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yashp\OneDrive\Documents\FSD_Practicals.ot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FSD_Practicals.ott</Template>
  <TotalTime>7</TotalTime>
  <Pages>2</Pages>
  <Words>92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FSD_Practicals</vt:lpstr>
    </vt:vector>
  </TitlesOfParts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FSD_Practicals</dc:title>
  <dc:creator>ASUS</dc:creator>
  <cp:lastModifiedBy>yash parmar</cp:lastModifiedBy>
  <cp:revision>3</cp:revision>
  <dcterms:created xsi:type="dcterms:W3CDTF">2025-09-27T10:32:00Z</dcterms:created>
  <dcterms:modified xsi:type="dcterms:W3CDTF">2025-09-27T10:35:00Z</dcterms:modified>
</cp:coreProperties>
</file>