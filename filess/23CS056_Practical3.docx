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2919"/>
        <w:gridCol w:w="1497"/>
        <w:gridCol w:w="392"/>
        <w:gridCol w:w="1606"/>
        <w:gridCol w:w="930"/>
      </w:tblGrid>
      <w:tr w:rsidR="00EA6C77" w14:paraId="69D12CA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53D50" w14:textId="77777777" w:rsidR="00EA6C77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DF1AB" w14:textId="2941C879" w:rsidR="00EA6C77" w:rsidRDefault="00000000">
            <w:pPr>
              <w:pStyle w:val="TableContents"/>
            </w:pPr>
            <w:r>
              <w:t>23CS05</w:t>
            </w:r>
            <w:r w:rsidR="00852715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CEB29" w14:textId="77777777" w:rsidR="00EA6C77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66D05" w14:textId="5B2A6652" w:rsidR="00EA6C77" w:rsidRDefault="00852715">
            <w:pPr>
              <w:pStyle w:val="TableContents"/>
            </w:pPr>
            <w:r>
              <w:t>Yash Parmar</w:t>
            </w:r>
          </w:p>
        </w:tc>
      </w:tr>
      <w:tr w:rsidR="00EA6C77" w14:paraId="4C1B8D61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B330D" w14:textId="77777777" w:rsidR="00EA6C77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24386" w14:textId="77777777" w:rsidR="00EA6C77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568A8" w14:textId="77777777" w:rsidR="00EA6C77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3CF457" w14:textId="77777777" w:rsidR="00EA6C77" w:rsidRDefault="00000000">
            <w:pPr>
              <w:pStyle w:val="TableContents"/>
            </w:pPr>
            <w:r>
              <w:t>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765218" w14:textId="77777777" w:rsidR="00EA6C77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384E2B" w14:textId="77777777" w:rsidR="00EA6C77" w:rsidRDefault="00000000">
            <w:pPr>
              <w:pStyle w:val="TableContents"/>
            </w:pPr>
            <w:r>
              <w:t>2025-26</w:t>
            </w:r>
          </w:p>
        </w:tc>
      </w:tr>
    </w:tbl>
    <w:p w14:paraId="580BA032" w14:textId="77777777" w:rsidR="00EA6C77" w:rsidRDefault="00EA6C77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1"/>
      </w:tblGrid>
      <w:tr w:rsidR="00EA6C77" w14:paraId="11399C91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D95D3" w14:textId="77777777" w:rsidR="00EA6C77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Task – 3</w:t>
            </w:r>
          </w:p>
        </w:tc>
      </w:tr>
      <w:tr w:rsidR="00EA6C77" w14:paraId="06A90C53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82324" w14:textId="77777777" w:rsidR="00EA6C7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EA6C77" w14:paraId="066C4DD2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A8360" w14:textId="77777777" w:rsidR="00EA6C77" w:rsidRDefault="00000000">
            <w:pPr>
              <w:pStyle w:val="TableContents"/>
            </w:pPr>
            <w:r>
              <w:t>Create a React page that displays a Welcome message with the current local date and time which changes every second. Use the React JSX concept.</w:t>
            </w:r>
          </w:p>
          <w:p w14:paraId="2B9ECEB2" w14:textId="77777777" w:rsidR="00EA6C77" w:rsidRDefault="00000000">
            <w:pPr>
              <w:pStyle w:val="TableContents"/>
            </w:pPr>
            <w:r>
              <w:t xml:space="preserve">Note: Use the </w:t>
            </w:r>
            <w:proofErr w:type="spellStart"/>
            <w:r>
              <w:t>setInterval</w:t>
            </w:r>
            <w:proofErr w:type="spellEnd"/>
            <w:r>
              <w:t xml:space="preserve"> function to update the time.</w:t>
            </w:r>
          </w:p>
        </w:tc>
      </w:tr>
      <w:tr w:rsidR="00EA6C77" w14:paraId="7C8A589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22BE3" w14:textId="77777777" w:rsidR="00EA6C7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EA6C77" w14:paraId="4D7ED6B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56A60" w14:textId="72089E1E" w:rsidR="00EA6C77" w:rsidRDefault="00000000">
            <w:pPr>
              <w:pStyle w:val="TableContents"/>
            </w:pPr>
            <w:r>
              <w:rPr>
                <w:b/>
                <w:bCs/>
              </w:rPr>
              <w:t>GitHub Repository Link:</w:t>
            </w:r>
            <w:r w:rsidR="00852715">
              <w:rPr>
                <w:b/>
                <w:bCs/>
              </w:rPr>
              <w:t xml:space="preserve"> </w:t>
            </w:r>
            <w:hyperlink r:id="rId6" w:history="1">
              <w:r w:rsidR="00F21A3F" w:rsidRPr="00F21A3F">
                <w:rPr>
                  <w:rStyle w:val="Hyperlink"/>
                  <w:b/>
                  <w:bCs/>
                </w:rPr>
                <w:t>https://github.com/Yash-109/FSD/tree/main/prac</w:t>
              </w:r>
              <w:r w:rsidR="00F21A3F" w:rsidRPr="00F21A3F">
                <w:rPr>
                  <w:rStyle w:val="Hyperlink"/>
                  <w:b/>
                  <w:bCs/>
                </w:rPr>
                <w:t>t</w:t>
              </w:r>
              <w:r w:rsidR="00F21A3F" w:rsidRPr="00F21A3F">
                <w:rPr>
                  <w:rStyle w:val="Hyperlink"/>
                  <w:b/>
                  <w:bCs/>
                </w:rPr>
                <w:t>ical-3</w:t>
              </w:r>
            </w:hyperlink>
          </w:p>
        </w:tc>
      </w:tr>
      <w:tr w:rsidR="00EA6C77" w14:paraId="76B2C29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F1AC5" w14:textId="77777777" w:rsidR="00EA6C7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EA6C77" w14:paraId="06F6D92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F2E0F" w14:textId="77777777" w:rsidR="00EA6C77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7B2B898A" wp14:editId="504872CF">
                      <wp:extent cx="6051554" cy="3271522"/>
                      <wp:effectExtent l="0" t="0" r="6346" b="5078"/>
                      <wp:docPr id="1026764427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51554" cy="32715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066D5E98" w14:textId="7811CF2D" w:rsidR="00EA6C77" w:rsidRDefault="00852715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C640CC" wp14:editId="2717E003">
                                        <wp:extent cx="6122035" cy="2687320"/>
                                        <wp:effectExtent l="0" t="0" r="0" b="0"/>
                                        <wp:docPr id="1847205253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122035" cy="26873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00000">
                                    <w:t>Figure 1: Task - 3</w:t>
                                  </w:r>
                                </w:p>
                              </w:txbxContent>
                            </wps:txbx>
                            <wps:bodyPr vert="horz" wrap="non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B2B89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width:476.5pt;height:257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" filled="f" stroked="f">
                      <v:textbox style="mso-fit-shape-to-text:t" inset="0,0,0,0">
                        <w:txbxContent>
                          <w:p w14:paraId="066D5E98" w14:textId="7811CF2D" w:rsidR="00EA6C77" w:rsidRDefault="00852715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C640CC" wp14:editId="2717E003">
                                  <wp:extent cx="6122035" cy="2687320"/>
                                  <wp:effectExtent l="0" t="0" r="0" b="0"/>
                                  <wp:docPr id="184720525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2035" cy="2687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000">
                              <w:t>Figure 1: Task - 3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46F68A7C" w14:textId="77777777" w:rsidR="00EA6C77" w:rsidRDefault="00EA6C77">
      <w:pPr>
        <w:pStyle w:val="Standard"/>
      </w:pPr>
    </w:p>
    <w:sectPr w:rsidR="00EA6C77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F6419" w14:textId="77777777" w:rsidR="00451887" w:rsidRDefault="00451887">
      <w:r>
        <w:separator/>
      </w:r>
    </w:p>
  </w:endnote>
  <w:endnote w:type="continuationSeparator" w:id="0">
    <w:p w14:paraId="7674B37A" w14:textId="77777777" w:rsidR="00451887" w:rsidRDefault="00451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AAD8" w14:textId="77777777" w:rsidR="002C6285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C433" w14:textId="77777777" w:rsidR="00451887" w:rsidRDefault="00451887">
      <w:r>
        <w:rPr>
          <w:color w:val="000000"/>
        </w:rPr>
        <w:separator/>
      </w:r>
    </w:p>
  </w:footnote>
  <w:footnote w:type="continuationSeparator" w:id="0">
    <w:p w14:paraId="1CEA26FA" w14:textId="77777777" w:rsidR="00451887" w:rsidRDefault="00451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1259" w14:textId="2A07C661" w:rsidR="002C6285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23CS05</w:t>
    </w:r>
    <w:r w:rsidR="00852715">
      <w:t>6 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C77"/>
    <w:rsid w:val="002C6285"/>
    <w:rsid w:val="00451887"/>
    <w:rsid w:val="007616F5"/>
    <w:rsid w:val="00852715"/>
    <w:rsid w:val="008661D7"/>
    <w:rsid w:val="00BB28A0"/>
    <w:rsid w:val="00D07BA6"/>
    <w:rsid w:val="00EA6C77"/>
    <w:rsid w:val="00F2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E096"/>
  <w15:docId w15:val="{6D3DA9CD-0D72-4FE2-AB35-5AEC6DAC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1A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3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5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5</cp:revision>
  <dcterms:created xsi:type="dcterms:W3CDTF">2025-09-20T11:05:00Z</dcterms:created>
  <dcterms:modified xsi:type="dcterms:W3CDTF">2025-09-20T16:43:00Z</dcterms:modified>
</cp:coreProperties>
</file>