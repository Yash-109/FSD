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blPrEx>
          <w:tblCellMar>
            <w:top w:w="0" w:type="dxa"/>
            <w:bottom w:w="0" w:type="dxa"/>
          </w:tblCellMar>
        </w:tblPrEx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blPrEx>
          <w:tblCellMar>
            <w:top w:w="0" w:type="dxa"/>
            <w:bottom w:w="0" w:type="dxa"/>
          </w:tblCellMar>
        </w:tblPrEx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77777777" w:rsidR="00263152" w:rsidRDefault="00000000">
            <w:pPr>
              <w:pStyle w:val="TableContents"/>
            </w:pPr>
            <w:r>
              <w:t>12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77777777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Task – 12</w:t>
            </w:r>
          </w:p>
        </w:tc>
      </w:tr>
      <w:tr w:rsidR="00263152" w14:paraId="07B6E9DB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77777777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You’re building a simple web-based calculator for kids. Create a form where users enter two numbers. Use Express JS to perform basic operations: add, subtract, multiply, divide. Display the result on the screen. Ensure invalid inputs (like letters) are handled properly.</w:t>
            </w:r>
          </w:p>
        </w:tc>
      </w:tr>
      <w:tr w:rsidR="00263152" w14:paraId="11841DED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75DA2444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hyperlink r:id="rId6" w:history="1">
              <w:r w:rsidR="000E3C64" w:rsidRPr="000E3C64">
                <w:rPr>
                  <w:rStyle w:val="Hyperlink"/>
                  <w:b/>
                  <w:bCs/>
                </w:rPr>
                <w:t>https://github.com/Yash-109/FSD/tree/main/practical-12</w:t>
              </w:r>
            </w:hyperlink>
          </w:p>
        </w:tc>
      </w:tr>
      <w:tr w:rsidR="00263152" w14:paraId="53FA25EB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D880E" w14:textId="77777777" w:rsidR="00263152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1800F591" wp14:editId="77D98BC5">
                      <wp:extent cx="6052184" cy="3287396"/>
                      <wp:effectExtent l="0" t="0" r="5716" b="8254"/>
                      <wp:docPr id="939940700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2184" cy="32873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4BECD140" w14:textId="14808A93" w:rsidR="00263152" w:rsidRDefault="007D339E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50D84F" wp14:editId="323204A1">
                                        <wp:extent cx="6065520" cy="4533900"/>
                                        <wp:effectExtent l="0" t="0" r="0" b="0"/>
                                        <wp:docPr id="1597861864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7861864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065520" cy="4533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000">
                                    <w:t>Figure 1: Landing Page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800F5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width:476.55pt;height:258.8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" filled="f" stroked="f">
                      <v:textbox style="mso-fit-shape-to-text:t" inset="0,0,0,0">
                        <w:txbxContent>
                          <w:p w14:paraId="4BECD140" w14:textId="14808A93" w:rsidR="00263152" w:rsidRDefault="007D339E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50D84F" wp14:editId="323204A1">
                                  <wp:extent cx="6065520" cy="4533900"/>
                                  <wp:effectExtent l="0" t="0" r="0" b="0"/>
                                  <wp:docPr id="15978618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7861864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65520" cy="453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t>Figure 1: Landing Page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6A95933" w14:textId="77777777" w:rsidR="00263152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FD40B6F" wp14:editId="34C79FBB">
                      <wp:extent cx="6052184" cy="3287396"/>
                      <wp:effectExtent l="0" t="0" r="5716" b="8254"/>
                      <wp:docPr id="2090235037" name="Frame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2184" cy="32873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2C70850B" w14:textId="7088B6DA" w:rsidR="00263152" w:rsidRDefault="007D339E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DBC31A" wp14:editId="58DCC231">
                                        <wp:extent cx="6122035" cy="3886200"/>
                                        <wp:effectExtent l="0" t="0" r="0" b="0"/>
                                        <wp:docPr id="690709659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90709659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122035" cy="3886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000">
                                    <w:t>Figure 2: After Calculation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D40B6F" id="Frame2" o:spid="_x0000_s1027" type="#_x0000_t202" style="width:476.55pt;height:258.8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" filled="f" stroked="f">
                      <v:textbox style="mso-fit-shape-to-text:t" inset="0,0,0,0">
                        <w:txbxContent>
                          <w:p w14:paraId="2C70850B" w14:textId="7088B6DA" w:rsidR="00263152" w:rsidRDefault="007D339E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DBC31A" wp14:editId="58DCC231">
                                  <wp:extent cx="6122035" cy="3886200"/>
                                  <wp:effectExtent l="0" t="0" r="0" b="0"/>
                                  <wp:docPr id="6907096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070965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2035" cy="388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t>Figure 2: After Calculation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9"/>
      <w:footerReference w:type="default" r:id="rId10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C97A" w14:textId="77777777" w:rsidR="00032350" w:rsidRDefault="00032350">
      <w:r>
        <w:separator/>
      </w:r>
    </w:p>
  </w:endnote>
  <w:endnote w:type="continuationSeparator" w:id="0">
    <w:p w14:paraId="023CC38B" w14:textId="77777777" w:rsidR="00032350" w:rsidRDefault="00032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000000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C197" w14:textId="77777777" w:rsidR="00032350" w:rsidRDefault="00032350">
      <w:r>
        <w:rPr>
          <w:color w:val="000000"/>
        </w:rPr>
        <w:separator/>
      </w:r>
    </w:p>
  </w:footnote>
  <w:footnote w:type="continuationSeparator" w:id="0">
    <w:p w14:paraId="1AB73219" w14:textId="77777777" w:rsidR="00032350" w:rsidRDefault="00032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000000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23CS05</w:t>
    </w:r>
    <w:r w:rsidR="002A4479">
      <w:t>6:Yash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63152"/>
    <w:rsid w:val="00032350"/>
    <w:rsid w:val="000E3C64"/>
    <w:rsid w:val="00263152"/>
    <w:rsid w:val="002A4479"/>
    <w:rsid w:val="003E150D"/>
    <w:rsid w:val="007D339E"/>
    <w:rsid w:val="00C0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12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9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5</cp:revision>
  <dcterms:created xsi:type="dcterms:W3CDTF">2025-09-27T10:43:00Z</dcterms:created>
  <dcterms:modified xsi:type="dcterms:W3CDTF">2025-09-27T10:44:00Z</dcterms:modified>
</cp:coreProperties>
</file>