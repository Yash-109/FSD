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2919"/>
        <w:gridCol w:w="1497"/>
        <w:gridCol w:w="392"/>
        <w:gridCol w:w="1606"/>
        <w:gridCol w:w="930"/>
      </w:tblGrid>
      <w:tr w:rsidR="00263152" w14:paraId="34A8B4E9" w14:textId="77777777"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B99F5" w14:textId="77777777" w:rsidR="00263152" w:rsidRDefault="00000000">
            <w:pPr>
              <w:pStyle w:val="TableContents"/>
            </w:pPr>
            <w:r>
              <w:t>Student ID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9DFB0E" w14:textId="530FC2F5" w:rsidR="00263152" w:rsidRDefault="00000000">
            <w:pPr>
              <w:pStyle w:val="TableContents"/>
            </w:pPr>
            <w:r>
              <w:t>23CS05</w:t>
            </w:r>
            <w:r w:rsidR="002A4479">
              <w:t>6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B54AFC" w14:textId="77777777" w:rsidR="00263152" w:rsidRDefault="00000000">
            <w:pPr>
              <w:pStyle w:val="TableContents"/>
            </w:pPr>
            <w:r>
              <w:t>Student Name</w:t>
            </w:r>
          </w:p>
        </w:tc>
        <w:tc>
          <w:tcPr>
            <w:tcW w:w="29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0A8BF9" w14:textId="6D6BA863" w:rsidR="00263152" w:rsidRDefault="002A4479">
            <w:pPr>
              <w:pStyle w:val="TableContents"/>
            </w:pPr>
            <w:r>
              <w:t>Yash Parmar</w:t>
            </w:r>
          </w:p>
        </w:tc>
      </w:tr>
      <w:tr w:rsidR="00263152" w14:paraId="7C851797" w14:textId="77777777">
        <w:tc>
          <w:tcPr>
            <w:tcW w:w="22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31263C" w14:textId="77777777" w:rsidR="00263152" w:rsidRDefault="00000000">
            <w:pPr>
              <w:pStyle w:val="TableContents"/>
            </w:pPr>
            <w:r>
              <w:t>Subject Code &amp; Name</w:t>
            </w:r>
          </w:p>
        </w:tc>
        <w:tc>
          <w:tcPr>
            <w:tcW w:w="29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94B299" w14:textId="77777777" w:rsidR="00263152" w:rsidRDefault="00000000">
            <w:pPr>
              <w:pStyle w:val="Header"/>
            </w:pPr>
            <w:r>
              <w:t>CSE304: Full Stack Development</w:t>
            </w:r>
          </w:p>
        </w:tc>
        <w:tc>
          <w:tcPr>
            <w:tcW w:w="14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947984" w14:textId="77777777" w:rsidR="00263152" w:rsidRDefault="00000000">
            <w:pPr>
              <w:pStyle w:val="TableContents"/>
            </w:pPr>
            <w:r>
              <w:t>Practical</w:t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067FF0" w14:textId="3AC87C3F" w:rsidR="00263152" w:rsidRDefault="00FF5B45">
            <w:pPr>
              <w:pStyle w:val="TableContents"/>
            </w:pPr>
            <w:r>
              <w:t>1</w:t>
            </w:r>
            <w:r w:rsidR="00D6283F">
              <w:t>4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6702DD" w14:textId="77777777" w:rsidR="00263152" w:rsidRDefault="00000000">
            <w:pPr>
              <w:pStyle w:val="TableContents"/>
            </w:pPr>
            <w:r>
              <w:t>Academic Year 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E5A8AE" w14:textId="77777777" w:rsidR="00263152" w:rsidRDefault="00000000">
            <w:pPr>
              <w:pStyle w:val="TableContents"/>
            </w:pPr>
            <w:r>
              <w:t>2025-26</w:t>
            </w:r>
          </w:p>
        </w:tc>
      </w:tr>
    </w:tbl>
    <w:p w14:paraId="18E6E9C7" w14:textId="77777777" w:rsidR="00263152" w:rsidRDefault="00263152">
      <w:pPr>
        <w:pStyle w:val="Standard"/>
      </w:pPr>
    </w:p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1"/>
      </w:tblGrid>
      <w:tr w:rsidR="00263152" w14:paraId="2A5E7A34" w14:textId="77777777">
        <w:tc>
          <w:tcPr>
            <w:tcW w:w="9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33CC0" w14:textId="178EE4A9" w:rsidR="00263152" w:rsidRDefault="00000000">
            <w:pPr>
              <w:pStyle w:val="TableContents"/>
              <w:jc w:val="center"/>
              <w:rPr>
                <w:b/>
                <w:bCs/>
                <w:sz w:val="40"/>
                <w:szCs w:val="40"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 xml:space="preserve">Task – </w:t>
            </w:r>
            <w:r w:rsidR="00FF5B45">
              <w:rPr>
                <w:b/>
                <w:bCs/>
                <w:sz w:val="40"/>
                <w:szCs w:val="40"/>
                <w:u w:val="single"/>
              </w:rPr>
              <w:t>1</w:t>
            </w:r>
            <w:r w:rsidR="00D6283F">
              <w:rPr>
                <w:b/>
                <w:bCs/>
                <w:sz w:val="40"/>
                <w:szCs w:val="40"/>
                <w:u w:val="single"/>
              </w:rPr>
              <w:t>4</w:t>
            </w:r>
          </w:p>
        </w:tc>
      </w:tr>
      <w:tr w:rsidR="00263152" w14:paraId="07B6E9DB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2D876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Aim</w:t>
            </w:r>
          </w:p>
        </w:tc>
      </w:tr>
      <w:tr w:rsidR="00263152" w14:paraId="2E309356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3638E0" w14:textId="399924B6" w:rsidR="00263152" w:rsidRDefault="00D6283F">
            <w:pPr>
              <w:pStyle w:val="TableContents"/>
              <w:rPr>
                <w:b/>
                <w:bCs/>
              </w:rPr>
            </w:pPr>
            <w:r w:rsidRPr="00D6283F">
              <w:rPr>
                <w:b/>
                <w:bCs/>
              </w:rPr>
              <w:t>You’re building a job portal where users upload resumes. Allow only PDF files up to 2MB in size for upload. Create an Express JS server with file upload functionality. If a file is too big or the wrong type, reject it with a message. This keeps the server safe and efficient.</w:t>
            </w:r>
          </w:p>
        </w:tc>
      </w:tr>
      <w:tr w:rsidR="00263152" w14:paraId="11841DED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1194B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</w:tr>
      <w:tr w:rsidR="00263152" w14:paraId="13953AD1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CD21C" w14:textId="79A8F386" w:rsidR="00263152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GitHub Repository Link: </w:t>
            </w:r>
            <w:r w:rsidR="00136359" w:rsidRPr="00136359">
              <w:rPr>
                <w:b/>
                <w:bCs/>
              </w:rPr>
              <w:t>-</w:t>
            </w:r>
            <w:r w:rsidR="00136359">
              <w:rPr>
                <w:b/>
                <w:bCs/>
              </w:rPr>
              <w:t xml:space="preserve"> </w:t>
            </w:r>
          </w:p>
        </w:tc>
      </w:tr>
      <w:tr w:rsidR="00263152" w14:paraId="53FA25EB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E11B5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263152" w14:paraId="39CFEABF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25170" w14:textId="6193641F" w:rsidR="00552A42" w:rsidRDefault="00552A42">
            <w:pPr>
              <w:pStyle w:val="TableContents"/>
              <w:jc w:val="center"/>
            </w:pPr>
          </w:p>
          <w:p w14:paraId="7B9333E5" w14:textId="0C691F82" w:rsidR="00136359" w:rsidRDefault="00B02BE0">
            <w:pPr>
              <w:pStyle w:val="TableContents"/>
              <w:jc w:val="center"/>
            </w:pPr>
            <w:r>
              <w:t xml:space="preserve">    </w:t>
            </w:r>
          </w:p>
          <w:p w14:paraId="3924A494" w14:textId="3120A167" w:rsidR="00136359" w:rsidRDefault="00136359">
            <w:pPr>
              <w:pStyle w:val="TableContents"/>
              <w:jc w:val="center"/>
            </w:pPr>
            <w:r>
              <w:t xml:space="preserve">Figure 1: </w:t>
            </w:r>
            <w:r w:rsidR="003B698D">
              <w:t>Rep counter</w:t>
            </w:r>
          </w:p>
          <w:p w14:paraId="2D07ACB8" w14:textId="77777777" w:rsidR="003B698D" w:rsidRDefault="003B698D" w:rsidP="003B698D">
            <w:pPr>
              <w:pStyle w:val="TableContents"/>
            </w:pPr>
          </w:p>
          <w:p w14:paraId="140365E0" w14:textId="6E74F09F" w:rsidR="00136359" w:rsidRDefault="00136359" w:rsidP="003B698D">
            <w:pPr>
              <w:pStyle w:val="TableContents"/>
              <w:jc w:val="center"/>
            </w:pPr>
          </w:p>
          <w:p w14:paraId="6C805BAB" w14:textId="77777777" w:rsidR="00136359" w:rsidRDefault="00136359">
            <w:pPr>
              <w:pStyle w:val="TableContents"/>
              <w:jc w:val="center"/>
            </w:pPr>
          </w:p>
          <w:p w14:paraId="4A0E8412" w14:textId="37EA8050" w:rsidR="00136359" w:rsidRDefault="00136359">
            <w:pPr>
              <w:pStyle w:val="TableContents"/>
              <w:jc w:val="center"/>
            </w:pPr>
          </w:p>
          <w:p w14:paraId="109B8DB1" w14:textId="339CE38A" w:rsidR="00136359" w:rsidRDefault="00136359" w:rsidP="00136359">
            <w:pPr>
              <w:pStyle w:val="TableContents"/>
              <w:jc w:val="center"/>
            </w:pPr>
            <w:r>
              <w:t xml:space="preserve">Figure 2: </w:t>
            </w:r>
            <w:r w:rsidR="003B698D">
              <w:t xml:space="preserve">Rep counter after </w:t>
            </w:r>
            <w:proofErr w:type="gramStart"/>
            <w:r w:rsidR="003B698D">
              <w:t>reload</w:t>
            </w:r>
            <w:proofErr w:type="gramEnd"/>
          </w:p>
          <w:p w14:paraId="702521F6" w14:textId="77777777" w:rsidR="00136359" w:rsidRDefault="00136359">
            <w:pPr>
              <w:pStyle w:val="TableContents"/>
              <w:jc w:val="center"/>
            </w:pPr>
          </w:p>
          <w:p w14:paraId="56A95933" w14:textId="6165A174" w:rsidR="00263152" w:rsidRDefault="00B02BE0" w:rsidP="00136359">
            <w:pPr>
              <w:pStyle w:val="TableContents"/>
              <w:jc w:val="center"/>
            </w:pPr>
            <w:r>
              <w:t xml:space="preserve">   </w:t>
            </w:r>
          </w:p>
        </w:tc>
      </w:tr>
    </w:tbl>
    <w:p w14:paraId="786D6678" w14:textId="77777777" w:rsidR="00263152" w:rsidRDefault="00263152">
      <w:pPr>
        <w:pStyle w:val="Standard"/>
      </w:pPr>
    </w:p>
    <w:sectPr w:rsidR="00263152">
      <w:headerReference w:type="default" r:id="rId6"/>
      <w:footerReference w:type="default" r:id="rId7"/>
      <w:pgSz w:w="11909" w:h="16834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EA4FC" w14:textId="77777777" w:rsidR="00F40A1C" w:rsidRDefault="00F40A1C">
      <w:r>
        <w:separator/>
      </w:r>
    </w:p>
  </w:endnote>
  <w:endnote w:type="continuationSeparator" w:id="0">
    <w:p w14:paraId="0A064818" w14:textId="77777777" w:rsidR="00F40A1C" w:rsidRDefault="00F40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CD11F" w14:textId="77777777" w:rsidR="00E36B5C" w:rsidRDefault="00000000">
    <w:pPr>
      <w:pStyle w:val="Footer"/>
    </w:pPr>
    <w:r>
      <w:t>Department of Computer Science and Engineering, CSPIT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">
      <w:r w:rsidR="00E36B5C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170B2" w14:textId="77777777" w:rsidR="00F40A1C" w:rsidRDefault="00F40A1C">
      <w:r>
        <w:rPr>
          <w:color w:val="000000"/>
        </w:rPr>
        <w:separator/>
      </w:r>
    </w:p>
  </w:footnote>
  <w:footnote w:type="continuationSeparator" w:id="0">
    <w:p w14:paraId="1A1675A0" w14:textId="77777777" w:rsidR="00F40A1C" w:rsidRDefault="00F40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FE4B0" w14:textId="1B3337FC" w:rsidR="00E36B5C" w:rsidRDefault="00000000">
    <w:pPr>
      <w:pStyle w:val="Header"/>
    </w:pPr>
    <w:bookmarkStart w:id="0" w:name="__DdeLink__1_2296773544"/>
    <w:r>
      <w:t>CSE304: Full Stack Development</w:t>
    </w:r>
    <w:bookmarkEnd w:id="0"/>
    <w:r>
      <w:tab/>
    </w:r>
    <w:r>
      <w:tab/>
      <w:t>23CS</w:t>
    </w:r>
    <w:proofErr w:type="gramStart"/>
    <w:r>
      <w:t>05</w:t>
    </w:r>
    <w:r w:rsidR="002A4479">
      <w:t>6:Yash</w:t>
    </w:r>
    <w:proofErr w:type="gramEnd"/>
    <w:r w:rsidR="002A4479">
      <w:t xml:space="preserve"> Parmar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152"/>
    <w:rsid w:val="00032350"/>
    <w:rsid w:val="000E3C64"/>
    <w:rsid w:val="000F2B15"/>
    <w:rsid w:val="00136359"/>
    <w:rsid w:val="001C62B3"/>
    <w:rsid w:val="00263152"/>
    <w:rsid w:val="00275611"/>
    <w:rsid w:val="002A4479"/>
    <w:rsid w:val="003325FA"/>
    <w:rsid w:val="003B698D"/>
    <w:rsid w:val="003E150D"/>
    <w:rsid w:val="0041740D"/>
    <w:rsid w:val="004E6F08"/>
    <w:rsid w:val="00535BBE"/>
    <w:rsid w:val="00552A42"/>
    <w:rsid w:val="00786178"/>
    <w:rsid w:val="007D339E"/>
    <w:rsid w:val="008D2397"/>
    <w:rsid w:val="009F3DF3"/>
    <w:rsid w:val="00B02BE0"/>
    <w:rsid w:val="00C034C3"/>
    <w:rsid w:val="00D076FD"/>
    <w:rsid w:val="00D6283F"/>
    <w:rsid w:val="00E36B5C"/>
    <w:rsid w:val="00F40A1C"/>
    <w:rsid w:val="00FF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4D94"/>
  <w15:docId w15:val="{2B8FFFA5-E936-4927-B176-BEAED34E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iberation 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igure">
    <w:name w:val="Figure"/>
    <w:basedOn w:val="Caption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Hyperlink">
    <w:name w:val="Hyperlink"/>
    <w:basedOn w:val="DefaultParagraphFont"/>
    <w:uiPriority w:val="99"/>
    <w:unhideWhenUsed/>
    <w:rsid w:val="000E3C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m%205\FSD\FSD-Practicals\FSD_Practicals.o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FSD_Practicals.ott</Template>
  <TotalTime>2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FSD_Practicals</vt:lpstr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FSD_Practicals</dc:title>
  <dc:creator>ASUS</dc:creator>
  <cp:lastModifiedBy>yash parmar</cp:lastModifiedBy>
  <cp:revision>3</cp:revision>
  <dcterms:created xsi:type="dcterms:W3CDTF">2025-10-09T15:40:00Z</dcterms:created>
  <dcterms:modified xsi:type="dcterms:W3CDTF">2025-10-09T15:40:00Z</dcterms:modified>
</cp:coreProperties>
</file>