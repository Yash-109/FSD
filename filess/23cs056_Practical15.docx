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263152" w14:paraId="34A8B4E9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B99F5" w14:textId="77777777" w:rsidR="00263152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DFB0E" w14:textId="530FC2F5" w:rsidR="00263152" w:rsidRDefault="00000000">
            <w:pPr>
              <w:pStyle w:val="TableContents"/>
            </w:pPr>
            <w:r>
              <w:t>23CS05</w:t>
            </w:r>
            <w:r w:rsidR="002A4479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54AFC" w14:textId="77777777" w:rsidR="00263152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A8BF9" w14:textId="6D6BA863" w:rsidR="00263152" w:rsidRDefault="002A4479">
            <w:pPr>
              <w:pStyle w:val="TableContents"/>
            </w:pPr>
            <w:r>
              <w:t>Yash Parmar</w:t>
            </w:r>
          </w:p>
        </w:tc>
      </w:tr>
      <w:tr w:rsidR="00263152" w14:paraId="7C851797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1263C" w14:textId="77777777" w:rsidR="00263152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4B299" w14:textId="77777777" w:rsidR="00263152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47984" w14:textId="77777777" w:rsidR="00263152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67FF0" w14:textId="1D4404E5" w:rsidR="00263152" w:rsidRDefault="00FF5B45">
            <w:pPr>
              <w:pStyle w:val="TableContents"/>
            </w:pPr>
            <w:r>
              <w:t>1</w:t>
            </w:r>
            <w:r w:rsidR="000556C1">
              <w:t>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702DD" w14:textId="77777777" w:rsidR="00263152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5A8AE" w14:textId="77777777" w:rsidR="00263152" w:rsidRDefault="00000000">
            <w:pPr>
              <w:pStyle w:val="TableContents"/>
            </w:pPr>
            <w:r>
              <w:t>2025-26</w:t>
            </w:r>
          </w:p>
        </w:tc>
      </w:tr>
    </w:tbl>
    <w:p w14:paraId="18E6E9C7" w14:textId="77777777" w:rsidR="00263152" w:rsidRDefault="00263152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263152" w14:paraId="2A5E7A34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33CC0" w14:textId="24AD85D0" w:rsidR="00263152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Task – </w:t>
            </w:r>
            <w:r w:rsidR="00FF5B45">
              <w:rPr>
                <w:b/>
                <w:bCs/>
                <w:sz w:val="40"/>
                <w:szCs w:val="40"/>
                <w:u w:val="single"/>
              </w:rPr>
              <w:t>1</w:t>
            </w:r>
            <w:r w:rsidR="000556C1">
              <w:rPr>
                <w:b/>
                <w:bCs/>
                <w:sz w:val="40"/>
                <w:szCs w:val="40"/>
                <w:u w:val="single"/>
              </w:rPr>
              <w:t>5</w:t>
            </w:r>
          </w:p>
        </w:tc>
      </w:tr>
      <w:tr w:rsidR="00263152" w14:paraId="07B6E9D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2D876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263152" w14:paraId="2E309356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638E0" w14:textId="11803292" w:rsidR="00263152" w:rsidRDefault="000556C1">
            <w:pPr>
              <w:pStyle w:val="TableContents"/>
              <w:rPr>
                <w:b/>
                <w:bCs/>
              </w:rPr>
            </w:pPr>
            <w:r w:rsidRPr="000556C1">
              <w:rPr>
                <w:b/>
                <w:bCs/>
              </w:rPr>
              <w:t>You're working on a library portal that tracks user sessions. When users log in, create a session to store their name and login time. Let them see this session info on a profile page. Also, provide a logout option to destroy the session. This simulates real login/logout functionality for web apps.</w:t>
            </w:r>
          </w:p>
        </w:tc>
      </w:tr>
      <w:tr w:rsidR="00263152" w14:paraId="11841DE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1194B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263152" w14:paraId="13953AD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CD21C" w14:textId="079CA9D4" w:rsidR="0026315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GitHub Repository Link: </w:t>
            </w:r>
            <w:r w:rsidR="00136359" w:rsidRPr="00136359">
              <w:rPr>
                <w:b/>
                <w:bCs/>
              </w:rPr>
              <w:t>-</w:t>
            </w:r>
            <w:r w:rsidR="00136359">
              <w:rPr>
                <w:b/>
                <w:bCs/>
              </w:rPr>
              <w:t xml:space="preserve"> </w:t>
            </w:r>
            <w:hyperlink r:id="rId6" w:history="1">
              <w:r w:rsidR="009878C2" w:rsidRPr="009878C2">
                <w:rPr>
                  <w:rStyle w:val="Hyperlink"/>
                  <w:b/>
                  <w:bCs/>
                </w:rPr>
                <w:t>https://github.com/Yash-109/FSD/tree/main/practical-15</w:t>
              </w:r>
            </w:hyperlink>
          </w:p>
        </w:tc>
      </w:tr>
      <w:tr w:rsidR="00263152" w14:paraId="53FA25E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E11B5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263152" w14:paraId="39CFEAB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25170" w14:textId="6193641F" w:rsidR="00552A42" w:rsidRDefault="00552A42">
            <w:pPr>
              <w:pStyle w:val="TableContents"/>
              <w:jc w:val="center"/>
            </w:pPr>
          </w:p>
          <w:p w14:paraId="7B9333E5" w14:textId="0E8A771B" w:rsidR="00136359" w:rsidRDefault="00F96DA6">
            <w:pPr>
              <w:pStyle w:val="TableContents"/>
              <w:jc w:val="center"/>
            </w:pPr>
            <w:r w:rsidRPr="00F96DA6">
              <w:rPr>
                <w:noProof/>
              </w:rPr>
              <w:drawing>
                <wp:inline distT="0" distB="0" distL="0" distR="0" wp14:anchorId="7107FA95" wp14:editId="69AC02EC">
                  <wp:extent cx="3520440" cy="4815840"/>
                  <wp:effectExtent l="0" t="0" r="3810" b="3810"/>
                  <wp:docPr id="1448333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3339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486" cy="4822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2BE0">
              <w:t xml:space="preserve">    </w:t>
            </w:r>
          </w:p>
          <w:p w14:paraId="1D0404C4" w14:textId="77777777" w:rsidR="005C5AD7" w:rsidRDefault="005C5AD7">
            <w:pPr>
              <w:pStyle w:val="TableContents"/>
              <w:jc w:val="center"/>
            </w:pPr>
          </w:p>
          <w:p w14:paraId="3924A494" w14:textId="200B75A6" w:rsidR="00136359" w:rsidRDefault="00136359">
            <w:pPr>
              <w:pStyle w:val="TableContents"/>
              <w:jc w:val="center"/>
            </w:pPr>
            <w:r>
              <w:t xml:space="preserve">Figure 1: </w:t>
            </w:r>
            <w:r w:rsidR="00F96DA6">
              <w:t>Login portal</w:t>
            </w:r>
          </w:p>
          <w:p w14:paraId="2D07ACB8" w14:textId="77777777" w:rsidR="003B698D" w:rsidRDefault="003B698D" w:rsidP="003B698D">
            <w:pPr>
              <w:pStyle w:val="TableContents"/>
            </w:pPr>
          </w:p>
          <w:p w14:paraId="07EC693E" w14:textId="77777777" w:rsidR="005E79D0" w:rsidRDefault="005E79D0" w:rsidP="003B698D">
            <w:pPr>
              <w:pStyle w:val="TableContents"/>
            </w:pPr>
          </w:p>
          <w:p w14:paraId="4EA52B63" w14:textId="77777777" w:rsidR="005E79D0" w:rsidRDefault="005E79D0" w:rsidP="003B698D">
            <w:pPr>
              <w:pStyle w:val="TableContents"/>
            </w:pPr>
          </w:p>
          <w:p w14:paraId="57095657" w14:textId="77777777" w:rsidR="005E79D0" w:rsidRDefault="005E79D0" w:rsidP="003B698D">
            <w:pPr>
              <w:pStyle w:val="TableContents"/>
            </w:pPr>
          </w:p>
          <w:p w14:paraId="3342DEF8" w14:textId="77777777" w:rsidR="005E79D0" w:rsidRDefault="005E79D0" w:rsidP="003B698D">
            <w:pPr>
              <w:pStyle w:val="TableContents"/>
            </w:pPr>
          </w:p>
          <w:p w14:paraId="291CDD06" w14:textId="77777777" w:rsidR="005E79D0" w:rsidRDefault="005E79D0" w:rsidP="003B698D">
            <w:pPr>
              <w:pStyle w:val="TableContents"/>
            </w:pPr>
          </w:p>
          <w:p w14:paraId="6F45A5B1" w14:textId="77777777" w:rsidR="005E79D0" w:rsidRDefault="005E79D0" w:rsidP="003B698D">
            <w:pPr>
              <w:pStyle w:val="TableContents"/>
            </w:pPr>
          </w:p>
          <w:p w14:paraId="3541F6B0" w14:textId="77777777" w:rsidR="005E79D0" w:rsidRDefault="005E79D0" w:rsidP="003B698D">
            <w:pPr>
              <w:pStyle w:val="TableContents"/>
            </w:pPr>
          </w:p>
          <w:p w14:paraId="591495C8" w14:textId="77777777" w:rsidR="005E79D0" w:rsidRDefault="005E79D0" w:rsidP="003B698D">
            <w:pPr>
              <w:pStyle w:val="TableContents"/>
            </w:pPr>
          </w:p>
          <w:p w14:paraId="2517E8E3" w14:textId="77777777" w:rsidR="005E79D0" w:rsidRDefault="005E79D0" w:rsidP="003B698D">
            <w:pPr>
              <w:pStyle w:val="TableContents"/>
            </w:pPr>
          </w:p>
          <w:p w14:paraId="140365E0" w14:textId="6E74F09F" w:rsidR="00136359" w:rsidRDefault="00136359" w:rsidP="003B698D">
            <w:pPr>
              <w:pStyle w:val="TableContents"/>
              <w:jc w:val="center"/>
            </w:pPr>
          </w:p>
          <w:p w14:paraId="6C805BAB" w14:textId="27A79BF5" w:rsidR="00136359" w:rsidRDefault="00F96DA6">
            <w:pPr>
              <w:pStyle w:val="TableContents"/>
              <w:jc w:val="center"/>
            </w:pPr>
            <w:r w:rsidRPr="00F96DA6">
              <w:rPr>
                <w:noProof/>
              </w:rPr>
              <w:drawing>
                <wp:inline distT="0" distB="0" distL="0" distR="0" wp14:anchorId="6416CADD" wp14:editId="6A73DD2E">
                  <wp:extent cx="4617720" cy="5524500"/>
                  <wp:effectExtent l="0" t="0" r="0" b="0"/>
                  <wp:docPr id="527866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8667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22" cy="5524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E8412" w14:textId="37EA8050" w:rsidR="00136359" w:rsidRDefault="00136359">
            <w:pPr>
              <w:pStyle w:val="TableContents"/>
              <w:jc w:val="center"/>
            </w:pPr>
          </w:p>
          <w:p w14:paraId="109B8DB1" w14:textId="73758872" w:rsidR="00136359" w:rsidRDefault="00136359" w:rsidP="00136359">
            <w:pPr>
              <w:pStyle w:val="TableContents"/>
              <w:jc w:val="center"/>
            </w:pPr>
            <w:r>
              <w:t xml:space="preserve">Figure 2: </w:t>
            </w:r>
            <w:r w:rsidR="00054ACB">
              <w:t>Profile page with logout option</w:t>
            </w:r>
          </w:p>
          <w:p w14:paraId="702521F6" w14:textId="77777777" w:rsidR="00136359" w:rsidRDefault="00136359">
            <w:pPr>
              <w:pStyle w:val="TableContents"/>
              <w:jc w:val="center"/>
            </w:pPr>
          </w:p>
          <w:p w14:paraId="56A95933" w14:textId="6165A174" w:rsidR="00263152" w:rsidRDefault="00B02BE0" w:rsidP="00136359">
            <w:pPr>
              <w:pStyle w:val="TableContents"/>
              <w:jc w:val="center"/>
            </w:pPr>
            <w:r>
              <w:t xml:space="preserve">   </w:t>
            </w:r>
          </w:p>
        </w:tc>
      </w:tr>
    </w:tbl>
    <w:p w14:paraId="786D6678" w14:textId="77777777" w:rsidR="00263152" w:rsidRDefault="00263152">
      <w:pPr>
        <w:pStyle w:val="Standard"/>
      </w:pPr>
    </w:p>
    <w:sectPr w:rsidR="00263152">
      <w:headerReference w:type="default" r:id="rId9"/>
      <w:footerReference w:type="default" r:id="rId10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C4F2C" w14:textId="77777777" w:rsidR="001E142C" w:rsidRDefault="001E142C">
      <w:r>
        <w:separator/>
      </w:r>
    </w:p>
  </w:endnote>
  <w:endnote w:type="continuationSeparator" w:id="0">
    <w:p w14:paraId="4456529E" w14:textId="77777777" w:rsidR="001E142C" w:rsidRDefault="001E1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D11F" w14:textId="77777777" w:rsidR="00E36B5C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 w:rsidR="00E36B5C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2ACC" w14:textId="77777777" w:rsidR="001E142C" w:rsidRDefault="001E142C">
      <w:r>
        <w:rPr>
          <w:color w:val="000000"/>
        </w:rPr>
        <w:separator/>
      </w:r>
    </w:p>
  </w:footnote>
  <w:footnote w:type="continuationSeparator" w:id="0">
    <w:p w14:paraId="01362FDA" w14:textId="77777777" w:rsidR="001E142C" w:rsidRDefault="001E1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E4B0" w14:textId="1B3337FC" w:rsidR="00E36B5C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</w:t>
    </w:r>
    <w:proofErr w:type="gramStart"/>
    <w:r>
      <w:t>05</w:t>
    </w:r>
    <w:r w:rsidR="002A4479">
      <w:t>6:Yash</w:t>
    </w:r>
    <w:proofErr w:type="gramEnd"/>
    <w:r w:rsidR="002A4479">
      <w:t xml:space="preserve">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152"/>
    <w:rsid w:val="00032350"/>
    <w:rsid w:val="00054ACB"/>
    <w:rsid w:val="000556C1"/>
    <w:rsid w:val="000E3C64"/>
    <w:rsid w:val="000F2B15"/>
    <w:rsid w:val="00136359"/>
    <w:rsid w:val="001C62B3"/>
    <w:rsid w:val="001E142C"/>
    <w:rsid w:val="00263152"/>
    <w:rsid w:val="00275611"/>
    <w:rsid w:val="002A4479"/>
    <w:rsid w:val="003325FA"/>
    <w:rsid w:val="003B698D"/>
    <w:rsid w:val="003E150D"/>
    <w:rsid w:val="0041740D"/>
    <w:rsid w:val="00456165"/>
    <w:rsid w:val="00462FD7"/>
    <w:rsid w:val="004E6F08"/>
    <w:rsid w:val="00535BBE"/>
    <w:rsid w:val="00552A42"/>
    <w:rsid w:val="005C5AD7"/>
    <w:rsid w:val="005E67A8"/>
    <w:rsid w:val="005E79D0"/>
    <w:rsid w:val="0069287C"/>
    <w:rsid w:val="00786178"/>
    <w:rsid w:val="007C7330"/>
    <w:rsid w:val="007D339E"/>
    <w:rsid w:val="008D2397"/>
    <w:rsid w:val="009878C2"/>
    <w:rsid w:val="009F3DF3"/>
    <w:rsid w:val="00B02BE0"/>
    <w:rsid w:val="00C034C3"/>
    <w:rsid w:val="00D048CF"/>
    <w:rsid w:val="00D076FD"/>
    <w:rsid w:val="00D6283F"/>
    <w:rsid w:val="00E36B5C"/>
    <w:rsid w:val="00EC304E"/>
    <w:rsid w:val="00F40A1C"/>
    <w:rsid w:val="00F96DA6"/>
    <w:rsid w:val="00F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4D94"/>
  <w15:docId w15:val="{2B8FFFA5-E936-4927-B176-BEAED34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0E3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15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m%205\FSD\FSD-Practicals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13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FSD_Practicals</vt:lpstr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8</cp:revision>
  <dcterms:created xsi:type="dcterms:W3CDTF">2025-10-09T15:42:00Z</dcterms:created>
  <dcterms:modified xsi:type="dcterms:W3CDTF">2025-10-09T16:26:00Z</dcterms:modified>
</cp:coreProperties>
</file>