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7"/>
        <w:gridCol w:w="2919"/>
        <w:gridCol w:w="1497"/>
        <w:gridCol w:w="392"/>
        <w:gridCol w:w="1606"/>
        <w:gridCol w:w="930"/>
      </w:tblGrid>
      <w:tr w:rsidR="00263152" w14:paraId="34A8B4E9" w14:textId="77777777"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8B99F5" w14:textId="77777777" w:rsidR="00263152" w:rsidRDefault="00000000">
            <w:pPr>
              <w:pStyle w:val="TableContents"/>
            </w:pPr>
            <w:r>
              <w:t>Student ID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9DFB0E" w14:textId="530FC2F5" w:rsidR="00263152" w:rsidRDefault="00000000">
            <w:pPr>
              <w:pStyle w:val="TableContents"/>
            </w:pPr>
            <w:r>
              <w:t>23CS05</w:t>
            </w:r>
            <w:r w:rsidR="002A4479">
              <w:t>6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B54AFC" w14:textId="77777777" w:rsidR="00263152" w:rsidRDefault="00000000">
            <w:pPr>
              <w:pStyle w:val="TableContents"/>
            </w:pPr>
            <w:r>
              <w:t>Student Name</w:t>
            </w:r>
          </w:p>
        </w:tc>
        <w:tc>
          <w:tcPr>
            <w:tcW w:w="29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0A8BF9" w14:textId="6D6BA863" w:rsidR="00263152" w:rsidRDefault="002A4479">
            <w:pPr>
              <w:pStyle w:val="TableContents"/>
            </w:pPr>
            <w:r>
              <w:t>Yash Parmar</w:t>
            </w:r>
          </w:p>
        </w:tc>
      </w:tr>
      <w:tr w:rsidR="00263152" w14:paraId="7C851797" w14:textId="77777777">
        <w:tc>
          <w:tcPr>
            <w:tcW w:w="229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31263C" w14:textId="77777777" w:rsidR="00263152" w:rsidRDefault="00000000">
            <w:pPr>
              <w:pStyle w:val="TableContents"/>
            </w:pPr>
            <w:r>
              <w:t>Subject Code &amp; Name</w:t>
            </w:r>
          </w:p>
        </w:tc>
        <w:tc>
          <w:tcPr>
            <w:tcW w:w="29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94B299" w14:textId="77777777" w:rsidR="00263152" w:rsidRDefault="00000000">
            <w:pPr>
              <w:pStyle w:val="Header"/>
            </w:pPr>
            <w:r>
              <w:t>CSE304: Full Stack Development</w:t>
            </w:r>
          </w:p>
        </w:tc>
        <w:tc>
          <w:tcPr>
            <w:tcW w:w="149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947984" w14:textId="77777777" w:rsidR="00263152" w:rsidRDefault="00000000">
            <w:pPr>
              <w:pStyle w:val="TableContents"/>
            </w:pPr>
            <w:r>
              <w:t>Practical</w:t>
            </w:r>
          </w:p>
        </w:tc>
        <w:tc>
          <w:tcPr>
            <w:tcW w:w="39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067FF0" w14:textId="23496164" w:rsidR="00263152" w:rsidRDefault="00F267E7">
            <w:pPr>
              <w:pStyle w:val="TableContents"/>
            </w:pPr>
            <w:r>
              <w:t>1</w:t>
            </w:r>
            <w:r w:rsidR="00107F72">
              <w:t>6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6702DD" w14:textId="77777777" w:rsidR="00263152" w:rsidRDefault="00000000">
            <w:pPr>
              <w:pStyle w:val="TableContents"/>
            </w:pPr>
            <w:r>
              <w:t>Academic Year </w:t>
            </w:r>
          </w:p>
        </w:tc>
        <w:tc>
          <w:tcPr>
            <w:tcW w:w="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E5A8AE" w14:textId="77777777" w:rsidR="00263152" w:rsidRDefault="00000000">
            <w:pPr>
              <w:pStyle w:val="TableContents"/>
            </w:pPr>
            <w:r>
              <w:t>2025-26</w:t>
            </w:r>
          </w:p>
        </w:tc>
      </w:tr>
    </w:tbl>
    <w:p w14:paraId="18E6E9C7" w14:textId="77777777" w:rsidR="00263152" w:rsidRDefault="00263152">
      <w:pPr>
        <w:pStyle w:val="Standard"/>
      </w:pPr>
    </w:p>
    <w:tbl>
      <w:tblPr>
        <w:tblW w:w="964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1"/>
      </w:tblGrid>
      <w:tr w:rsidR="00263152" w14:paraId="2A5E7A34" w14:textId="77777777">
        <w:tc>
          <w:tcPr>
            <w:tcW w:w="9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A33CC0" w14:textId="6044125A" w:rsidR="00263152" w:rsidRDefault="00000000">
            <w:pPr>
              <w:pStyle w:val="TableContents"/>
              <w:jc w:val="center"/>
              <w:rPr>
                <w:b/>
                <w:bCs/>
                <w:sz w:val="40"/>
                <w:szCs w:val="40"/>
                <w:u w:val="single"/>
              </w:rPr>
            </w:pPr>
            <w:r>
              <w:rPr>
                <w:b/>
                <w:bCs/>
                <w:sz w:val="40"/>
                <w:szCs w:val="40"/>
                <w:u w:val="single"/>
              </w:rPr>
              <w:t xml:space="preserve">Task – </w:t>
            </w:r>
            <w:r w:rsidR="00F267E7">
              <w:rPr>
                <w:b/>
                <w:bCs/>
                <w:sz w:val="40"/>
                <w:szCs w:val="40"/>
                <w:u w:val="single"/>
              </w:rPr>
              <w:t>1</w:t>
            </w:r>
            <w:r w:rsidR="00107F72">
              <w:rPr>
                <w:b/>
                <w:bCs/>
                <w:sz w:val="40"/>
                <w:szCs w:val="40"/>
                <w:u w:val="single"/>
              </w:rPr>
              <w:t>6</w:t>
            </w:r>
          </w:p>
        </w:tc>
      </w:tr>
      <w:tr w:rsidR="00263152" w14:paraId="07B6E9DB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82D876" w14:textId="77777777" w:rsidR="00263152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Aim</w:t>
            </w:r>
          </w:p>
        </w:tc>
      </w:tr>
      <w:tr w:rsidR="00263152" w14:paraId="2E309356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3638E0" w14:textId="5AFAA6A5" w:rsidR="00263152" w:rsidRDefault="00107F72">
            <w:pPr>
              <w:pStyle w:val="TableContents"/>
              <w:rPr>
                <w:b/>
                <w:bCs/>
              </w:rPr>
            </w:pPr>
            <w:r w:rsidRPr="00107F72">
              <w:rPr>
                <w:b/>
                <w:bCs/>
              </w:rPr>
              <w:t xml:space="preserve">You’re designing a freelance portfolio website. Add a contact form where users can send you their message. When they click "Submit", their message should be sent to your email ID. Use </w:t>
            </w:r>
            <w:proofErr w:type="spellStart"/>
            <w:r w:rsidRPr="00107F72">
              <w:rPr>
                <w:b/>
                <w:bCs/>
              </w:rPr>
              <w:t>NodeMailer</w:t>
            </w:r>
            <w:proofErr w:type="spellEnd"/>
            <w:r w:rsidRPr="00107F72">
              <w:rPr>
                <w:b/>
                <w:bCs/>
              </w:rPr>
              <w:t xml:space="preserve"> in Express to handle email sending. Validate entries and show a success/failure message on submission.</w:t>
            </w:r>
          </w:p>
        </w:tc>
      </w:tr>
      <w:tr w:rsidR="00263152" w14:paraId="11841DED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91194B" w14:textId="77777777" w:rsidR="00263152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</w:tr>
      <w:tr w:rsidR="00263152" w14:paraId="13953AD1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7CD21C" w14:textId="294B4F8D" w:rsidR="00263152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GitHub Repository Link: </w:t>
            </w:r>
            <w:r w:rsidR="00136359" w:rsidRPr="00136359">
              <w:rPr>
                <w:b/>
                <w:bCs/>
              </w:rPr>
              <w:t>-</w:t>
            </w:r>
            <w:r w:rsidR="00136359">
              <w:rPr>
                <w:b/>
                <w:bCs/>
              </w:rPr>
              <w:t xml:space="preserve"> </w:t>
            </w:r>
            <w:hyperlink r:id="rId6" w:history="1">
              <w:r w:rsidR="00CF7F28" w:rsidRPr="00CF7F28">
                <w:rPr>
                  <w:rStyle w:val="Hyperlink"/>
                  <w:b/>
                  <w:bCs/>
                </w:rPr>
                <w:t>https://github.com/Yash-109/FSD/tree/main/practical-16</w:t>
              </w:r>
            </w:hyperlink>
          </w:p>
        </w:tc>
      </w:tr>
      <w:tr w:rsidR="00263152" w14:paraId="53FA25EB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FE11B5" w14:textId="77777777" w:rsidR="00263152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263152" w14:paraId="39CFEABF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725170" w14:textId="75F0AA5C" w:rsidR="00552A42" w:rsidRDefault="00552A42">
            <w:pPr>
              <w:pStyle w:val="TableContents"/>
              <w:jc w:val="center"/>
            </w:pPr>
          </w:p>
          <w:p w14:paraId="52D27E01" w14:textId="77777777" w:rsidR="00286C88" w:rsidRDefault="00286C88">
            <w:pPr>
              <w:pStyle w:val="TableContents"/>
              <w:jc w:val="center"/>
            </w:pPr>
          </w:p>
          <w:p w14:paraId="1881F2C4" w14:textId="7D77208A" w:rsidR="00286C88" w:rsidRDefault="00354160">
            <w:pPr>
              <w:pStyle w:val="TableContents"/>
              <w:jc w:val="center"/>
            </w:pPr>
            <w:r w:rsidRPr="00354160">
              <w:rPr>
                <w:noProof/>
              </w:rPr>
              <w:drawing>
                <wp:inline distT="0" distB="0" distL="0" distR="0" wp14:anchorId="5E28403F" wp14:editId="78D906F3">
                  <wp:extent cx="3627120" cy="4419600"/>
                  <wp:effectExtent l="0" t="0" r="0" b="0"/>
                  <wp:docPr id="2021220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22016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441" cy="4419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7A0E9" w14:textId="77777777" w:rsidR="00354160" w:rsidRDefault="00354160">
            <w:pPr>
              <w:pStyle w:val="TableContents"/>
              <w:jc w:val="center"/>
            </w:pPr>
          </w:p>
          <w:p w14:paraId="7C1A3DDE" w14:textId="77641E7F" w:rsidR="00354160" w:rsidRDefault="00354160" w:rsidP="00354160">
            <w:pPr>
              <w:pStyle w:val="TableContents"/>
              <w:jc w:val="center"/>
            </w:pPr>
            <w:r>
              <w:t>Figure 1: Message sent successfully</w:t>
            </w:r>
          </w:p>
          <w:p w14:paraId="730619CE" w14:textId="10F0424F" w:rsidR="00286C88" w:rsidRDefault="00286C88">
            <w:pPr>
              <w:pStyle w:val="TableContents"/>
              <w:jc w:val="center"/>
            </w:pPr>
          </w:p>
          <w:p w14:paraId="70E47D01" w14:textId="77777777" w:rsidR="00286C88" w:rsidRDefault="00286C88">
            <w:pPr>
              <w:pStyle w:val="TableContents"/>
              <w:jc w:val="center"/>
            </w:pPr>
          </w:p>
          <w:p w14:paraId="790BA1B1" w14:textId="77777777" w:rsidR="00286C88" w:rsidRDefault="00286C88">
            <w:pPr>
              <w:pStyle w:val="TableContents"/>
              <w:jc w:val="center"/>
            </w:pPr>
          </w:p>
          <w:p w14:paraId="702521F6" w14:textId="77777777" w:rsidR="00136359" w:rsidRDefault="00136359" w:rsidP="00354160">
            <w:pPr>
              <w:pStyle w:val="TableContents"/>
            </w:pPr>
          </w:p>
          <w:p w14:paraId="56A95933" w14:textId="6165A174" w:rsidR="00263152" w:rsidRDefault="00B02BE0" w:rsidP="00136359">
            <w:pPr>
              <w:pStyle w:val="TableContents"/>
              <w:jc w:val="center"/>
            </w:pPr>
            <w:r>
              <w:t xml:space="preserve">   </w:t>
            </w:r>
          </w:p>
        </w:tc>
      </w:tr>
    </w:tbl>
    <w:p w14:paraId="786D6678" w14:textId="77777777" w:rsidR="00263152" w:rsidRDefault="00263152">
      <w:pPr>
        <w:pStyle w:val="Standard"/>
      </w:pPr>
    </w:p>
    <w:sectPr w:rsidR="00263152">
      <w:headerReference w:type="default" r:id="rId8"/>
      <w:footerReference w:type="default" r:id="rId9"/>
      <w:pgSz w:w="11909" w:h="16834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CECAF" w14:textId="77777777" w:rsidR="0046161A" w:rsidRDefault="0046161A">
      <w:r>
        <w:separator/>
      </w:r>
    </w:p>
  </w:endnote>
  <w:endnote w:type="continuationSeparator" w:id="0">
    <w:p w14:paraId="1B7C82CA" w14:textId="77777777" w:rsidR="0046161A" w:rsidRDefault="00461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Liberation Sans">
    <w:altName w:val="Arial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CD11F" w14:textId="77777777" w:rsidR="00E36B5C" w:rsidRDefault="00000000">
    <w:pPr>
      <w:pStyle w:val="Footer"/>
    </w:pPr>
    <w:r>
      <w:t>Department of Computer Science and Engineering, CSPIT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of </w:t>
    </w:r>
    <w:fldSimple w:instr=" NUMPAGES ">
      <w:r w:rsidR="00E36B5C"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37FCB" w14:textId="77777777" w:rsidR="0046161A" w:rsidRDefault="0046161A">
      <w:r>
        <w:rPr>
          <w:color w:val="000000"/>
        </w:rPr>
        <w:separator/>
      </w:r>
    </w:p>
  </w:footnote>
  <w:footnote w:type="continuationSeparator" w:id="0">
    <w:p w14:paraId="34BE97AC" w14:textId="77777777" w:rsidR="0046161A" w:rsidRDefault="00461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FE4B0" w14:textId="1B3337FC" w:rsidR="00E36B5C" w:rsidRDefault="00000000">
    <w:pPr>
      <w:pStyle w:val="Header"/>
    </w:pPr>
    <w:bookmarkStart w:id="0" w:name="__DdeLink__1_2296773544"/>
    <w:r>
      <w:t>CSE304: Full Stack Development</w:t>
    </w:r>
    <w:bookmarkEnd w:id="0"/>
    <w:r>
      <w:tab/>
    </w:r>
    <w:r>
      <w:tab/>
      <w:t>23CS05</w:t>
    </w:r>
    <w:r w:rsidR="002A4479">
      <w:t>6:Yash Parmar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152"/>
    <w:rsid w:val="00032350"/>
    <w:rsid w:val="000E3C64"/>
    <w:rsid w:val="000F2B15"/>
    <w:rsid w:val="00107F72"/>
    <w:rsid w:val="00136359"/>
    <w:rsid w:val="001C62B3"/>
    <w:rsid w:val="00263152"/>
    <w:rsid w:val="00275611"/>
    <w:rsid w:val="00286C88"/>
    <w:rsid w:val="002A4479"/>
    <w:rsid w:val="003325FA"/>
    <w:rsid w:val="00354160"/>
    <w:rsid w:val="0038060B"/>
    <w:rsid w:val="003B698D"/>
    <w:rsid w:val="003E150D"/>
    <w:rsid w:val="0041740D"/>
    <w:rsid w:val="0046161A"/>
    <w:rsid w:val="004E6F08"/>
    <w:rsid w:val="00535BBE"/>
    <w:rsid w:val="00552A42"/>
    <w:rsid w:val="00565CD7"/>
    <w:rsid w:val="00786178"/>
    <w:rsid w:val="00787970"/>
    <w:rsid w:val="007D339E"/>
    <w:rsid w:val="008609B4"/>
    <w:rsid w:val="008D2397"/>
    <w:rsid w:val="00970F7F"/>
    <w:rsid w:val="009F3DF3"/>
    <w:rsid w:val="00B02BE0"/>
    <w:rsid w:val="00B25BD7"/>
    <w:rsid w:val="00C034C3"/>
    <w:rsid w:val="00C8403F"/>
    <w:rsid w:val="00CF7F28"/>
    <w:rsid w:val="00D076FD"/>
    <w:rsid w:val="00D96A71"/>
    <w:rsid w:val="00E36B5C"/>
    <w:rsid w:val="00EC304E"/>
    <w:rsid w:val="00F2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C4D94"/>
  <w15:docId w15:val="{2B8FFFA5-E936-4927-B176-BEAED34E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iberation Sans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igure">
    <w:name w:val="Figure"/>
    <w:basedOn w:val="Caption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styleId="Hyperlink">
    <w:name w:val="Hyperlink"/>
    <w:basedOn w:val="DefaultParagraphFont"/>
    <w:uiPriority w:val="99"/>
    <w:unhideWhenUsed/>
    <w:rsid w:val="000E3C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C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Yash-109/FSD/tree/main/practical-16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em%205\FSD\FSD-Practicals\FSD_Practicals.ot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FSD_Practicals.ott</Template>
  <TotalTime>17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FSD_Practicals</vt:lpstr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FSD_Practicals</dc:title>
  <dc:creator>ASUS</dc:creator>
  <cp:lastModifiedBy>yash parmar</cp:lastModifiedBy>
  <cp:revision>5</cp:revision>
  <dcterms:created xsi:type="dcterms:W3CDTF">2025-10-09T15:44:00Z</dcterms:created>
  <dcterms:modified xsi:type="dcterms:W3CDTF">2025-10-09T16:59:00Z</dcterms:modified>
</cp:coreProperties>
</file>