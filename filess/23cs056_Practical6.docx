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2919"/>
        <w:gridCol w:w="1497"/>
        <w:gridCol w:w="392"/>
        <w:gridCol w:w="1606"/>
        <w:gridCol w:w="930"/>
      </w:tblGrid>
      <w:tr w:rsidR="00263152" w14:paraId="34A8B4E9" w14:textId="77777777"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8B99F5" w14:textId="77777777" w:rsidR="00263152" w:rsidRDefault="00000000">
            <w:pPr>
              <w:pStyle w:val="TableContents"/>
            </w:pPr>
            <w:r>
              <w:t>Student ID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9DFB0E" w14:textId="530FC2F5" w:rsidR="00263152" w:rsidRDefault="00000000">
            <w:pPr>
              <w:pStyle w:val="TableContents"/>
            </w:pPr>
            <w:r>
              <w:t>23CS05</w:t>
            </w:r>
            <w:r w:rsidR="002A4479">
              <w:t>6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B54AFC" w14:textId="77777777" w:rsidR="00263152" w:rsidRDefault="00000000">
            <w:pPr>
              <w:pStyle w:val="TableContents"/>
            </w:pPr>
            <w:r>
              <w:t>Student Name</w:t>
            </w:r>
          </w:p>
        </w:tc>
        <w:tc>
          <w:tcPr>
            <w:tcW w:w="29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0A8BF9" w14:textId="6D6BA863" w:rsidR="00263152" w:rsidRDefault="002A4479">
            <w:pPr>
              <w:pStyle w:val="TableContents"/>
            </w:pPr>
            <w:r>
              <w:t>Yash Parmar</w:t>
            </w:r>
          </w:p>
        </w:tc>
      </w:tr>
      <w:tr w:rsidR="00263152" w14:paraId="7C851797" w14:textId="77777777">
        <w:tc>
          <w:tcPr>
            <w:tcW w:w="22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31263C" w14:textId="77777777" w:rsidR="00263152" w:rsidRDefault="00000000">
            <w:pPr>
              <w:pStyle w:val="TableContents"/>
            </w:pPr>
            <w:r>
              <w:t>Subject Code &amp; Name</w:t>
            </w:r>
          </w:p>
        </w:tc>
        <w:tc>
          <w:tcPr>
            <w:tcW w:w="29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94B299" w14:textId="77777777" w:rsidR="00263152" w:rsidRDefault="00000000">
            <w:pPr>
              <w:pStyle w:val="Header"/>
            </w:pPr>
            <w:r>
              <w:t>CSE304: Full Stack Development</w:t>
            </w:r>
          </w:p>
        </w:tc>
        <w:tc>
          <w:tcPr>
            <w:tcW w:w="14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947984" w14:textId="77777777" w:rsidR="00263152" w:rsidRDefault="00000000">
            <w:pPr>
              <w:pStyle w:val="TableContents"/>
            </w:pPr>
            <w:r>
              <w:t>Practical</w:t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067FF0" w14:textId="3214F2B7" w:rsidR="00263152" w:rsidRDefault="0015261A">
            <w:pPr>
              <w:pStyle w:val="TableContents"/>
            </w:pPr>
            <w:r>
              <w:t>6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6702DD" w14:textId="77777777" w:rsidR="00263152" w:rsidRDefault="00000000">
            <w:pPr>
              <w:pStyle w:val="TableContents"/>
            </w:pPr>
            <w:r>
              <w:t>Academic Year 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E5A8AE" w14:textId="77777777" w:rsidR="00263152" w:rsidRDefault="00000000">
            <w:pPr>
              <w:pStyle w:val="TableContents"/>
            </w:pPr>
            <w:r>
              <w:t>2025-26</w:t>
            </w:r>
          </w:p>
        </w:tc>
      </w:tr>
    </w:tbl>
    <w:p w14:paraId="18E6E9C7" w14:textId="77777777" w:rsidR="00263152" w:rsidRDefault="00263152">
      <w:pPr>
        <w:pStyle w:val="Standard"/>
      </w:pPr>
    </w:p>
    <w:tbl>
      <w:tblPr>
        <w:tblW w:w="9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1"/>
      </w:tblGrid>
      <w:tr w:rsidR="00263152" w14:paraId="2A5E7A34" w14:textId="77777777">
        <w:tc>
          <w:tcPr>
            <w:tcW w:w="9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33CC0" w14:textId="3D3FA083" w:rsidR="00263152" w:rsidRDefault="00000000">
            <w:pPr>
              <w:pStyle w:val="TableContents"/>
              <w:jc w:val="center"/>
              <w:rPr>
                <w:b/>
                <w:bCs/>
                <w:sz w:val="40"/>
                <w:szCs w:val="40"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 xml:space="preserve">Task – </w:t>
            </w:r>
            <w:r w:rsidR="0015261A">
              <w:rPr>
                <w:b/>
                <w:bCs/>
                <w:sz w:val="40"/>
                <w:szCs w:val="40"/>
                <w:u w:val="single"/>
              </w:rPr>
              <w:t>6</w:t>
            </w:r>
          </w:p>
        </w:tc>
      </w:tr>
      <w:tr w:rsidR="00263152" w14:paraId="07B6E9DB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82D876" w14:textId="77777777" w:rsidR="0026315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Aim</w:t>
            </w:r>
          </w:p>
        </w:tc>
      </w:tr>
      <w:tr w:rsidR="00263152" w14:paraId="2E309356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3638E0" w14:textId="3EFA9AE3" w:rsidR="00263152" w:rsidRDefault="0015261A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 w:rsidRPr="0015261A">
              <w:rPr>
                <w:b/>
                <w:bCs/>
              </w:rPr>
              <w:t>uild a To-do List using React Hooks involves creating a user interface that allows users to add, remove, and delete tasks. This can be achieved using React's state management capabilities through hooks like useState and event handling for managing tasks.</w:t>
            </w:r>
          </w:p>
        </w:tc>
      </w:tr>
      <w:tr w:rsidR="00263152" w14:paraId="11841DED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1194B" w14:textId="77777777" w:rsidR="0026315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</w:tr>
      <w:tr w:rsidR="00263152" w14:paraId="13953AD1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CD21C" w14:textId="30941730" w:rsidR="00263152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GitHub Repository Link: </w:t>
            </w:r>
            <w:r w:rsidR="00136359" w:rsidRPr="00136359">
              <w:rPr>
                <w:b/>
                <w:bCs/>
              </w:rPr>
              <w:t>-</w:t>
            </w:r>
            <w:r w:rsidR="00136359">
              <w:rPr>
                <w:b/>
                <w:bCs/>
              </w:rPr>
              <w:t xml:space="preserve"> </w:t>
            </w:r>
            <w:hyperlink r:id="rId6" w:history="1">
              <w:r w:rsidR="0015261A" w:rsidRPr="0015261A">
                <w:rPr>
                  <w:rStyle w:val="Hyperlink"/>
                  <w:b/>
                  <w:bCs/>
                </w:rPr>
                <w:t>https://github.com/Yash-109/FSD/tree/main/practical-6</w:t>
              </w:r>
            </w:hyperlink>
          </w:p>
        </w:tc>
      </w:tr>
      <w:tr w:rsidR="00263152" w14:paraId="53FA25EB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E11B5" w14:textId="77777777" w:rsidR="0026315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263152" w14:paraId="39CFEABF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25170" w14:textId="77777777" w:rsidR="00552A42" w:rsidRDefault="00552A42">
            <w:pPr>
              <w:pStyle w:val="TableContents"/>
              <w:jc w:val="center"/>
            </w:pPr>
          </w:p>
          <w:p w14:paraId="7B9333E5" w14:textId="3C4A6BAC" w:rsidR="00136359" w:rsidRDefault="00B02BE0">
            <w:pPr>
              <w:pStyle w:val="TableContents"/>
              <w:jc w:val="center"/>
            </w:pPr>
            <w:r>
              <w:t xml:space="preserve">    </w:t>
            </w:r>
          </w:p>
          <w:p w14:paraId="404D9692" w14:textId="5F928371" w:rsidR="00136359" w:rsidRDefault="0015261A">
            <w:pPr>
              <w:pStyle w:val="TableContents"/>
              <w:jc w:val="center"/>
            </w:pPr>
            <w:r>
              <w:rPr>
                <w:noProof/>
              </w:rPr>
              <w:drawing>
                <wp:inline distT="0" distB="0" distL="0" distR="0" wp14:anchorId="395D9A00" wp14:editId="19EE21C7">
                  <wp:extent cx="5242560" cy="5684520"/>
                  <wp:effectExtent l="0" t="0" r="0" b="0"/>
                  <wp:docPr id="1843658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2560" cy="5684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0365E0" w14:textId="77777777" w:rsidR="00136359" w:rsidRDefault="00136359">
            <w:pPr>
              <w:pStyle w:val="TableContents"/>
              <w:jc w:val="center"/>
            </w:pPr>
          </w:p>
          <w:p w14:paraId="6C805BAB" w14:textId="77777777" w:rsidR="00136359" w:rsidRDefault="00136359">
            <w:pPr>
              <w:pStyle w:val="TableContents"/>
              <w:jc w:val="center"/>
            </w:pPr>
          </w:p>
          <w:p w14:paraId="702521F6" w14:textId="77777777" w:rsidR="00136359" w:rsidRDefault="00136359" w:rsidP="0015261A">
            <w:pPr>
              <w:pStyle w:val="TableContents"/>
            </w:pPr>
          </w:p>
          <w:p w14:paraId="56A95933" w14:textId="6165A174" w:rsidR="00263152" w:rsidRDefault="00B02BE0" w:rsidP="00136359">
            <w:pPr>
              <w:pStyle w:val="TableContents"/>
              <w:jc w:val="center"/>
            </w:pPr>
            <w:r>
              <w:t xml:space="preserve">   </w:t>
            </w:r>
          </w:p>
        </w:tc>
      </w:tr>
    </w:tbl>
    <w:p w14:paraId="786D6678" w14:textId="77777777" w:rsidR="00263152" w:rsidRDefault="00263152">
      <w:pPr>
        <w:pStyle w:val="Standard"/>
      </w:pPr>
    </w:p>
    <w:sectPr w:rsidR="00263152">
      <w:headerReference w:type="default" r:id="rId8"/>
      <w:footerReference w:type="default" r:id="rId9"/>
      <w:pgSz w:w="11909" w:h="16834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6712C" w14:textId="77777777" w:rsidR="005B5445" w:rsidRDefault="005B5445">
      <w:r>
        <w:separator/>
      </w:r>
    </w:p>
  </w:endnote>
  <w:endnote w:type="continuationSeparator" w:id="0">
    <w:p w14:paraId="7948301D" w14:textId="77777777" w:rsidR="005B5445" w:rsidRDefault="005B5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iberation Sans">
    <w:altName w:val="Arial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CD11F" w14:textId="77777777" w:rsidR="00E36B5C" w:rsidRDefault="00000000">
    <w:pPr>
      <w:pStyle w:val="Footer"/>
    </w:pPr>
    <w:r>
      <w:t>Department of Computer Science and Engineering, CSPIT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of </w:t>
    </w:r>
    <w:fldSimple w:instr=" NUMPAGES ">
      <w:r w:rsidR="00E36B5C"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E5726" w14:textId="77777777" w:rsidR="005B5445" w:rsidRDefault="005B5445">
      <w:r>
        <w:rPr>
          <w:color w:val="000000"/>
        </w:rPr>
        <w:separator/>
      </w:r>
    </w:p>
  </w:footnote>
  <w:footnote w:type="continuationSeparator" w:id="0">
    <w:p w14:paraId="35F424AE" w14:textId="77777777" w:rsidR="005B5445" w:rsidRDefault="005B54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FE4B0" w14:textId="1B3337FC" w:rsidR="00E36B5C" w:rsidRDefault="00000000">
    <w:pPr>
      <w:pStyle w:val="Header"/>
    </w:pPr>
    <w:bookmarkStart w:id="0" w:name="__DdeLink__1_2296773544"/>
    <w:r>
      <w:t>CSE304: Full Stack Development</w:t>
    </w:r>
    <w:bookmarkEnd w:id="0"/>
    <w:r>
      <w:tab/>
    </w:r>
    <w:r>
      <w:tab/>
      <w:t>23CS05</w:t>
    </w:r>
    <w:r w:rsidR="002A4479">
      <w:t>6:Yash Parmar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152"/>
    <w:rsid w:val="00032350"/>
    <w:rsid w:val="000E3C64"/>
    <w:rsid w:val="00136359"/>
    <w:rsid w:val="0015261A"/>
    <w:rsid w:val="00263152"/>
    <w:rsid w:val="002A4479"/>
    <w:rsid w:val="003325FA"/>
    <w:rsid w:val="003E150D"/>
    <w:rsid w:val="00552A42"/>
    <w:rsid w:val="005B5445"/>
    <w:rsid w:val="007D339E"/>
    <w:rsid w:val="008A6C10"/>
    <w:rsid w:val="009F3DF3"/>
    <w:rsid w:val="00B02BE0"/>
    <w:rsid w:val="00C034C3"/>
    <w:rsid w:val="00E3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C4D94"/>
  <w15:docId w15:val="{2B8FFFA5-E936-4927-B176-BEAED34E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iberation Sans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igure">
    <w:name w:val="Figure"/>
    <w:basedOn w:val="Caption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Hyperlink">
    <w:name w:val="Hyperlink"/>
    <w:basedOn w:val="DefaultParagraphFont"/>
    <w:uiPriority w:val="99"/>
    <w:unhideWhenUsed/>
    <w:rsid w:val="000E3C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Yash-109/FSD/tree/main/practical-6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m%205\FSD\FSD-Practicals\FSD_Practicals.o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FSD_Practicals.ott</Template>
  <TotalTime>8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FSD_Practicals</vt:lpstr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FSD_Practicals</dc:title>
  <dc:creator>ASUS</dc:creator>
  <cp:lastModifiedBy>yash parmar</cp:lastModifiedBy>
  <cp:revision>4</cp:revision>
  <dcterms:created xsi:type="dcterms:W3CDTF">2025-10-09T15:22:00Z</dcterms:created>
  <dcterms:modified xsi:type="dcterms:W3CDTF">2025-10-09T15:28:00Z</dcterms:modified>
</cp:coreProperties>
</file>