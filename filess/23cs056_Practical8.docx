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919"/>
        <w:gridCol w:w="1497"/>
        <w:gridCol w:w="392"/>
        <w:gridCol w:w="1606"/>
        <w:gridCol w:w="930"/>
      </w:tblGrid>
      <w:tr w:rsidR="00263152" w14:paraId="34A8B4E9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B99F5" w14:textId="77777777" w:rsidR="00263152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DFB0E" w14:textId="530FC2F5" w:rsidR="00263152" w:rsidRDefault="00000000">
            <w:pPr>
              <w:pStyle w:val="TableContents"/>
            </w:pPr>
            <w:r>
              <w:t>23CS05</w:t>
            </w:r>
            <w:r w:rsidR="002A4479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54AFC" w14:textId="77777777" w:rsidR="00263152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A8BF9" w14:textId="6D6BA863" w:rsidR="00263152" w:rsidRDefault="002A4479">
            <w:pPr>
              <w:pStyle w:val="TableContents"/>
            </w:pPr>
            <w:r>
              <w:t>Yash Parmar</w:t>
            </w:r>
          </w:p>
        </w:tc>
      </w:tr>
      <w:tr w:rsidR="00263152" w14:paraId="7C851797" w14:textId="77777777"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1263C" w14:textId="77777777" w:rsidR="00263152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4B299" w14:textId="77777777" w:rsidR="00263152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947984" w14:textId="77777777" w:rsidR="00263152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067FF0" w14:textId="52B1D1BF" w:rsidR="00263152" w:rsidRDefault="003B698D">
            <w:pPr>
              <w:pStyle w:val="TableContents"/>
            </w:pPr>
            <w:r>
              <w:t>8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702DD" w14:textId="77777777" w:rsidR="00263152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E5A8AE" w14:textId="77777777" w:rsidR="00263152" w:rsidRDefault="00000000">
            <w:pPr>
              <w:pStyle w:val="TableContents"/>
            </w:pPr>
            <w:r>
              <w:t>2025-26</w:t>
            </w:r>
          </w:p>
        </w:tc>
      </w:tr>
    </w:tbl>
    <w:p w14:paraId="18E6E9C7" w14:textId="77777777" w:rsidR="00263152" w:rsidRDefault="00263152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263152" w14:paraId="2A5E7A34" w14:textId="77777777"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33CC0" w14:textId="435414B8" w:rsidR="00263152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 xml:space="preserve">Task – </w:t>
            </w:r>
            <w:r w:rsidR="003B698D">
              <w:rPr>
                <w:b/>
                <w:bCs/>
                <w:sz w:val="40"/>
                <w:szCs w:val="40"/>
                <w:u w:val="single"/>
              </w:rPr>
              <w:t>8</w:t>
            </w:r>
          </w:p>
        </w:tc>
      </w:tr>
      <w:tr w:rsidR="00263152" w14:paraId="07B6E9D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2D876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263152" w14:paraId="2E309356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638E0" w14:textId="41A8197F" w:rsidR="00263152" w:rsidRDefault="003B698D">
            <w:pPr>
              <w:pStyle w:val="TableContents"/>
              <w:rPr>
                <w:b/>
                <w:bCs/>
              </w:rPr>
            </w:pPr>
            <w:r w:rsidRPr="003B698D">
              <w:rPr>
                <w:b/>
                <w:bCs/>
              </w:rPr>
              <w:t>You’re hired to create a tool for gym users to count their exercise reps. They want a simple interface to increase or decrease the count with each move. Build a web-based counter that updates instantly when users click buttons. Make it easy to use on both mobile and desktop. Ensure the counter doesn't reset on page reload unless reset manually.</w:t>
            </w:r>
          </w:p>
        </w:tc>
      </w:tr>
      <w:tr w:rsidR="00263152" w14:paraId="11841DED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1194B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263152" w14:paraId="13953AD1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CD21C" w14:textId="3FAA897C" w:rsidR="00263152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GitHub Repository Link: </w:t>
            </w:r>
            <w:r w:rsidR="00136359" w:rsidRPr="00136359">
              <w:rPr>
                <w:b/>
                <w:bCs/>
              </w:rPr>
              <w:t>-</w:t>
            </w:r>
            <w:r w:rsidR="00136359">
              <w:rPr>
                <w:b/>
                <w:bCs/>
              </w:rPr>
              <w:t xml:space="preserve"> </w:t>
            </w:r>
            <w:hyperlink r:id="rId6" w:history="1">
              <w:r w:rsidR="003B698D" w:rsidRPr="003B698D">
                <w:rPr>
                  <w:rStyle w:val="Hyperlink"/>
                  <w:b/>
                  <w:bCs/>
                </w:rPr>
                <w:t>https://github.com/Yash-109/FSD/tree/main/practical-8</w:t>
              </w:r>
            </w:hyperlink>
          </w:p>
        </w:tc>
      </w:tr>
      <w:tr w:rsidR="00263152" w14:paraId="53FA25E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E11B5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263152" w14:paraId="39CFEABF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25170" w14:textId="2432C52E" w:rsidR="00552A42" w:rsidRDefault="003B698D">
            <w:pPr>
              <w:pStyle w:val="TableContents"/>
              <w:jc w:val="center"/>
            </w:pPr>
            <w:r w:rsidRPr="003B698D">
              <w:drawing>
                <wp:inline distT="0" distB="0" distL="0" distR="0" wp14:anchorId="4AC33134" wp14:editId="44C80E09">
                  <wp:extent cx="3055620" cy="3299460"/>
                  <wp:effectExtent l="0" t="0" r="0" b="0"/>
                  <wp:docPr id="484628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6288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887" cy="3299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333E5" w14:textId="0C691F82" w:rsidR="00136359" w:rsidRDefault="00B02BE0">
            <w:pPr>
              <w:pStyle w:val="TableContents"/>
              <w:jc w:val="center"/>
            </w:pPr>
            <w:r>
              <w:t xml:space="preserve">    </w:t>
            </w:r>
          </w:p>
          <w:p w14:paraId="3924A494" w14:textId="3120A167" w:rsidR="00136359" w:rsidRDefault="00136359">
            <w:pPr>
              <w:pStyle w:val="TableContents"/>
              <w:jc w:val="center"/>
            </w:pPr>
            <w:r>
              <w:t xml:space="preserve">Figure 1: </w:t>
            </w:r>
            <w:r w:rsidR="003B698D">
              <w:t>Rep counter</w:t>
            </w:r>
          </w:p>
          <w:p w14:paraId="2D07ACB8" w14:textId="77777777" w:rsidR="003B698D" w:rsidRDefault="003B698D" w:rsidP="003B698D">
            <w:pPr>
              <w:pStyle w:val="TableContents"/>
            </w:pPr>
          </w:p>
          <w:p w14:paraId="140365E0" w14:textId="24D2027F" w:rsidR="00136359" w:rsidRDefault="003B698D" w:rsidP="003B698D">
            <w:pPr>
              <w:pStyle w:val="TableContents"/>
              <w:jc w:val="center"/>
            </w:pPr>
            <w:r w:rsidRPr="003B698D">
              <w:lastRenderedPageBreak/>
              <w:drawing>
                <wp:inline distT="0" distB="0" distL="0" distR="0" wp14:anchorId="13151A76" wp14:editId="17EB1B77">
                  <wp:extent cx="2667000" cy="2697480"/>
                  <wp:effectExtent l="0" t="0" r="0" b="7620"/>
                  <wp:docPr id="1417427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4272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233" cy="2697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05BAB" w14:textId="77777777" w:rsidR="00136359" w:rsidRDefault="00136359">
            <w:pPr>
              <w:pStyle w:val="TableContents"/>
              <w:jc w:val="center"/>
            </w:pPr>
          </w:p>
          <w:p w14:paraId="4A0E8412" w14:textId="37EA8050" w:rsidR="00136359" w:rsidRDefault="00136359">
            <w:pPr>
              <w:pStyle w:val="TableContents"/>
              <w:jc w:val="center"/>
            </w:pPr>
          </w:p>
          <w:p w14:paraId="109B8DB1" w14:textId="339CE38A" w:rsidR="00136359" w:rsidRDefault="00136359" w:rsidP="00136359">
            <w:pPr>
              <w:pStyle w:val="TableContents"/>
              <w:jc w:val="center"/>
            </w:pPr>
            <w:r>
              <w:t xml:space="preserve">Figure 2: </w:t>
            </w:r>
            <w:r w:rsidR="003B698D">
              <w:t xml:space="preserve">Rep counter after </w:t>
            </w:r>
            <w:proofErr w:type="gramStart"/>
            <w:r w:rsidR="003B698D">
              <w:t>reload</w:t>
            </w:r>
            <w:proofErr w:type="gramEnd"/>
          </w:p>
          <w:p w14:paraId="702521F6" w14:textId="77777777" w:rsidR="00136359" w:rsidRDefault="00136359">
            <w:pPr>
              <w:pStyle w:val="TableContents"/>
              <w:jc w:val="center"/>
            </w:pPr>
          </w:p>
          <w:p w14:paraId="56A95933" w14:textId="6165A174" w:rsidR="00263152" w:rsidRDefault="00B02BE0" w:rsidP="00136359">
            <w:pPr>
              <w:pStyle w:val="TableContents"/>
              <w:jc w:val="center"/>
            </w:pPr>
            <w:r>
              <w:t xml:space="preserve">   </w:t>
            </w:r>
          </w:p>
        </w:tc>
      </w:tr>
    </w:tbl>
    <w:p w14:paraId="786D6678" w14:textId="77777777" w:rsidR="00263152" w:rsidRDefault="00263152">
      <w:pPr>
        <w:pStyle w:val="Standard"/>
      </w:pPr>
    </w:p>
    <w:sectPr w:rsidR="00263152">
      <w:headerReference w:type="default" r:id="rId9"/>
      <w:footerReference w:type="default" r:id="rId10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F6DD5" w14:textId="77777777" w:rsidR="0041740D" w:rsidRDefault="0041740D">
      <w:r>
        <w:separator/>
      </w:r>
    </w:p>
  </w:endnote>
  <w:endnote w:type="continuationSeparator" w:id="0">
    <w:p w14:paraId="03802E7F" w14:textId="77777777" w:rsidR="0041740D" w:rsidRDefault="00417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D11F" w14:textId="77777777" w:rsidR="00E36B5C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 w:rsidR="00E36B5C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0B229" w14:textId="77777777" w:rsidR="0041740D" w:rsidRDefault="0041740D">
      <w:r>
        <w:rPr>
          <w:color w:val="000000"/>
        </w:rPr>
        <w:separator/>
      </w:r>
    </w:p>
  </w:footnote>
  <w:footnote w:type="continuationSeparator" w:id="0">
    <w:p w14:paraId="55A158F6" w14:textId="77777777" w:rsidR="0041740D" w:rsidRDefault="00417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E4B0" w14:textId="1B3337FC" w:rsidR="00E36B5C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>
      <w:tab/>
      <w:t>23CS</w:t>
    </w:r>
    <w:proofErr w:type="gramStart"/>
    <w:r>
      <w:t>05</w:t>
    </w:r>
    <w:r w:rsidR="002A4479">
      <w:t>6:Yash</w:t>
    </w:r>
    <w:proofErr w:type="gramEnd"/>
    <w:r w:rsidR="002A4479">
      <w:t xml:space="preserve">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152"/>
    <w:rsid w:val="00032350"/>
    <w:rsid w:val="000E3C64"/>
    <w:rsid w:val="00136359"/>
    <w:rsid w:val="00263152"/>
    <w:rsid w:val="00275611"/>
    <w:rsid w:val="002A4479"/>
    <w:rsid w:val="003325FA"/>
    <w:rsid w:val="003B698D"/>
    <w:rsid w:val="003E150D"/>
    <w:rsid w:val="0041740D"/>
    <w:rsid w:val="004E6F08"/>
    <w:rsid w:val="00552A42"/>
    <w:rsid w:val="00786178"/>
    <w:rsid w:val="007D339E"/>
    <w:rsid w:val="008D2397"/>
    <w:rsid w:val="009F3DF3"/>
    <w:rsid w:val="00B02BE0"/>
    <w:rsid w:val="00C034C3"/>
    <w:rsid w:val="00D076FD"/>
    <w:rsid w:val="00E3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4D94"/>
  <w15:docId w15:val="{2B8FFFA5-E936-4927-B176-BEAED34E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uiPriority w:val="99"/>
    <w:unhideWhenUsed/>
    <w:rsid w:val="000E3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sh-109/FSD/tree/main/practical-8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m%205\FSD\FSD-Practicals\FSD_Practicals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FSD_Practicals.ott</Template>
  <TotalTime>5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FSD_Practicals</vt:lpstr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FSD_Practicals</dc:title>
  <dc:creator>ASUS</dc:creator>
  <cp:lastModifiedBy>yash parmar</cp:lastModifiedBy>
  <cp:revision>5</cp:revision>
  <dcterms:created xsi:type="dcterms:W3CDTF">2025-10-09T15:26:00Z</dcterms:created>
  <dcterms:modified xsi:type="dcterms:W3CDTF">2025-10-09T15:34:00Z</dcterms:modified>
</cp:coreProperties>
</file>